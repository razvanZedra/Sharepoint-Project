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322049" w14:textId="49956F3C" w:rsidR="004B7E44" w:rsidRPr="00E075B4" w:rsidRDefault="00EA11A7" w:rsidP="00AE2935">
      <w:pPr>
        <w:ind w:left="-360"/>
      </w:pPr>
      <w:r w:rsidRPr="00E075B4">
        <w:rPr>
          <w:noProof/>
        </w:rPr>
        <w:drawing>
          <wp:anchor distT="0" distB="0" distL="114300" distR="114300" simplePos="0" relativeHeight="251663360" behindDoc="0" locked="0" layoutInCell="1" allowOverlap="1" wp14:anchorId="25169A3A" wp14:editId="3C3F9734">
            <wp:simplePos x="0" y="0"/>
            <wp:positionH relativeFrom="column">
              <wp:posOffset>-509270</wp:posOffset>
            </wp:positionH>
            <wp:positionV relativeFrom="paragraph">
              <wp:posOffset>-903605</wp:posOffset>
            </wp:positionV>
            <wp:extent cx="1053389" cy="554869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3389" cy="554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E51ED" w:rsidRPr="00E075B4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1AAA3F3" wp14:editId="34A796FC">
                <wp:simplePos x="0" y="0"/>
                <wp:positionH relativeFrom="column">
                  <wp:posOffset>-768096</wp:posOffset>
                </wp:positionH>
                <wp:positionV relativeFrom="page">
                  <wp:posOffset>7314</wp:posOffset>
                </wp:positionV>
                <wp:extent cx="7805318" cy="10073031"/>
                <wp:effectExtent l="0" t="0" r="5715" b="4445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05318" cy="10073031"/>
                        </a:xfrm>
                        <a:prstGeom prst="rect">
                          <a:avLst/>
                        </a:prstGeom>
                        <a:solidFill>
                          <a:srgbClr val="1E28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4B13E" id="Rectangle 2" o:spid="_x0000_s1026" alt="colored rectangle" style="position:absolute;margin-left:-60.5pt;margin-top:.6pt;width:614.6pt;height:793.1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" fillcolor="#1e2850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267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EA11A7" w:rsidRPr="00E075B4" w14:paraId="16BC8D8C" w14:textId="77777777" w:rsidTr="00EA11A7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7284D436" w14:textId="21138BC5" w:rsidR="00EA11A7" w:rsidRPr="00E075B4" w:rsidRDefault="00EA11A7" w:rsidP="00EA11A7"/>
          <w:p w14:paraId="6CCE19DE" w14:textId="589A6ED2" w:rsidR="00EA11A7" w:rsidRPr="00E075B4" w:rsidRDefault="00EA11A7" w:rsidP="00EA11A7"/>
          <w:p w14:paraId="39C35C66" w14:textId="322DA582" w:rsidR="00EA11A7" w:rsidRPr="00E075B4" w:rsidRDefault="00EA11A7" w:rsidP="00EA11A7"/>
        </w:tc>
      </w:tr>
      <w:tr w:rsidR="00EA11A7" w:rsidRPr="00E075B4" w14:paraId="5EE04A6C" w14:textId="77777777" w:rsidTr="00EA11A7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A8EFB31" w14:textId="600EBAA0" w:rsidR="00EA11A7" w:rsidRPr="00E075B4" w:rsidRDefault="00EA11A7" w:rsidP="00EA11A7">
            <w:pPr>
              <w:rPr>
                <w:noProof/>
              </w:rPr>
            </w:pPr>
          </w:p>
          <w:p w14:paraId="3A475DA5" w14:textId="1FCDE812" w:rsidR="00EA11A7" w:rsidRPr="00E075B4" w:rsidRDefault="000360A9" w:rsidP="00EA11A7">
            <w:pPr>
              <w:rPr>
                <w:noProof/>
              </w:rPr>
            </w:pPr>
            <w:r w:rsidRPr="00E075B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4F903A6" wp14:editId="116B45B6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434340</wp:posOffset>
                      </wp:positionV>
                      <wp:extent cx="6019800" cy="609600"/>
                      <wp:effectExtent l="0" t="0" r="0" b="0"/>
                      <wp:wrapNone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019800" cy="6096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2A4F703" w14:textId="22303905" w:rsidR="00EA11A7" w:rsidRPr="00CF7FA2" w:rsidRDefault="002E136F" w:rsidP="00EA11A7">
                                  <w:pPr>
                                    <w:pStyle w:val="Subtitle"/>
                                    <w:rPr>
                                      <w:rFonts w:cs="Arial"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t>Content Manager</w:t>
                                  </w:r>
                                  <w:r w:rsidR="000360A9">
                                    <w:rPr>
                                      <w:rFonts w:cs="Arial"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t xml:space="preserve"> </w:t>
                                  </w:r>
                                  <w:r w:rsidR="00E67CF8">
                                    <w:rPr>
                                      <w:rFonts w:cs="Arial"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t>Training Guide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4F903A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" o:spid="_x0000_s1026" type="#_x0000_t202" style="position:absolute;margin-left:.15pt;margin-top:34.2pt;width:474pt;height:4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" filled="f" stroked="f" strokeweight=".5pt">
                      <v:textbox>
                        <w:txbxContent>
                          <w:p w14:paraId="52A4F703" w14:textId="22303905" w:rsidR="00EA11A7" w:rsidRPr="00CF7FA2" w:rsidRDefault="002E136F" w:rsidP="00EA11A7">
                            <w:pPr>
                              <w:pStyle w:val="Subtitle"/>
                              <w:rPr>
                                <w:rFonts w:cs="Arial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cs="Arial"/>
                                <w:color w:val="FFFFFF" w:themeColor="background1"/>
                                <w:sz w:val="56"/>
                                <w:szCs w:val="56"/>
                              </w:rPr>
                              <w:t>Content Manager</w:t>
                            </w:r>
                            <w:r w:rsidR="000360A9">
                              <w:rPr>
                                <w:rFonts w:cs="Arial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="00E67CF8">
                              <w:rPr>
                                <w:rFonts w:cs="Arial"/>
                                <w:color w:val="FFFFFF" w:themeColor="background1"/>
                                <w:sz w:val="56"/>
                                <w:szCs w:val="56"/>
                              </w:rPr>
                              <w:t>Training Guide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D4C74" w:rsidRPr="00E075B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91A0BBB" wp14:editId="3A377A86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1043940</wp:posOffset>
                      </wp:positionV>
                      <wp:extent cx="5172075" cy="1372235"/>
                      <wp:effectExtent l="0" t="0" r="0" b="0"/>
                      <wp:wrapNone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72075" cy="13722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3A9CAEF" w14:textId="3D4AA146" w:rsidR="003100E5" w:rsidRPr="002F1388" w:rsidRDefault="003100E5" w:rsidP="003100E5">
                                  <w:pP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2F1388"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Scope: </w:t>
                                  </w:r>
                                  <w:r w:rsidR="009D4C74"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="009E7A39"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Guide</w:t>
                                  </w:r>
                                  <w:r w:rsidR="009E7A39" w:rsidRPr="009E7A39"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for Managers on how to manage content and </w:t>
                                  </w:r>
                                  <w:r w:rsidR="009E7A39"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permissions</w:t>
                                  </w:r>
                                </w:p>
                                <w:p w14:paraId="03DB1A01" w14:textId="65F2DC07" w:rsidR="003100E5" w:rsidRPr="00CF7FA2" w:rsidRDefault="003100E5" w:rsidP="003100E5">
                                  <w:pP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CF7FA2"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Project Manager: Jack Boocock</w:t>
                                  </w:r>
                                </w:p>
                                <w:p w14:paraId="21FE3488" w14:textId="77777777" w:rsidR="00E67CF8" w:rsidRPr="002E090C" w:rsidRDefault="00E67CF8" w:rsidP="00E67CF8">
                                  <w:pP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2E090C"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Author: Irimie Razvan </w:t>
                                  </w:r>
                                </w:p>
                                <w:p w14:paraId="3E870F03" w14:textId="77777777" w:rsidR="003100E5" w:rsidRPr="00AE2935" w:rsidRDefault="003100E5" w:rsidP="003100E5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1A0BBB" id="Text Box 7" o:spid="_x0000_s1027" type="#_x0000_t202" style="position:absolute;margin-left:.15pt;margin-top:82.2pt;width:407.25pt;height:108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" filled="f" stroked="f" strokeweight=".5pt">
                      <v:textbox>
                        <w:txbxContent>
                          <w:p w14:paraId="63A9CAEF" w14:textId="3D4AA146" w:rsidR="003100E5" w:rsidRPr="002F1388" w:rsidRDefault="003100E5" w:rsidP="003100E5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2F1388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Scope: </w:t>
                            </w:r>
                            <w:r w:rsidR="009D4C74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9E7A39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Guide</w:t>
                            </w:r>
                            <w:r w:rsidR="009E7A39" w:rsidRPr="009E7A39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for Managers on how to manage content and </w:t>
                            </w:r>
                            <w:r w:rsidR="009E7A39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permissions</w:t>
                            </w:r>
                          </w:p>
                          <w:p w14:paraId="03DB1A01" w14:textId="65F2DC07" w:rsidR="003100E5" w:rsidRPr="00CF7FA2" w:rsidRDefault="003100E5" w:rsidP="003100E5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CF7FA2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Project Manager: Jack Boocock</w:t>
                            </w:r>
                          </w:p>
                          <w:p w14:paraId="21FE3488" w14:textId="77777777" w:rsidR="00E67CF8" w:rsidRPr="002E090C" w:rsidRDefault="00E67CF8" w:rsidP="00E67CF8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2E090C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Author: Irimie Razvan </w:t>
                            </w:r>
                          </w:p>
                          <w:p w14:paraId="3E870F03" w14:textId="77777777" w:rsidR="003100E5" w:rsidRPr="00AE2935" w:rsidRDefault="003100E5" w:rsidP="003100E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67CF8" w:rsidRPr="00E075B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29DA89D5" wp14:editId="4BA95B51">
                      <wp:simplePos x="0" y="0"/>
                      <wp:positionH relativeFrom="column">
                        <wp:posOffset>78105</wp:posOffset>
                      </wp:positionH>
                      <wp:positionV relativeFrom="paragraph">
                        <wp:posOffset>329565</wp:posOffset>
                      </wp:positionV>
                      <wp:extent cx="785495" cy="0"/>
                      <wp:effectExtent l="0" t="19050" r="33655" b="19050"/>
                      <wp:wrapNone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495" cy="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5E2ABF8" id="Straight Connector 5" o:spid="_x0000_s1026" alt="text divider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.15pt,25.95pt" to="68pt,2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" strokecolor="white [3212]" strokeweight="2.5pt"/>
                  </w:pict>
                </mc:Fallback>
              </mc:AlternateContent>
            </w:r>
          </w:p>
        </w:tc>
      </w:tr>
    </w:tbl>
    <w:p w14:paraId="5ED2F8F7" w14:textId="12C2F1AC" w:rsidR="00E67CF8" w:rsidRPr="00E075B4" w:rsidRDefault="00D02D1D" w:rsidP="006A17FA">
      <w:pPr>
        <w:spacing w:after="200"/>
      </w:pPr>
      <w:r w:rsidRPr="00E075B4">
        <w:rPr>
          <w:noProof/>
        </w:rPr>
        <w:drawing>
          <wp:anchor distT="0" distB="0" distL="114300" distR="114300" simplePos="0" relativeHeight="251666432" behindDoc="1" locked="0" layoutInCell="1" allowOverlap="1" wp14:anchorId="0546B216" wp14:editId="2C543A66">
            <wp:simplePos x="0" y="0"/>
            <wp:positionH relativeFrom="column">
              <wp:posOffset>-790575</wp:posOffset>
            </wp:positionH>
            <wp:positionV relativeFrom="paragraph">
              <wp:posOffset>3862705</wp:posOffset>
            </wp:positionV>
            <wp:extent cx="12171045" cy="6671310"/>
            <wp:effectExtent l="0" t="0" r="190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1045" cy="667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11A7" w:rsidRPr="00E075B4">
        <w:t xml:space="preserve"> </w:t>
      </w:r>
    </w:p>
    <w:p w14:paraId="2459BF35" w14:textId="6B23BC39" w:rsidR="00E67CF8" w:rsidRPr="00E075B4" w:rsidRDefault="00E67CF8" w:rsidP="006A17FA">
      <w:pPr>
        <w:spacing w:after="200"/>
      </w:pPr>
    </w:p>
    <w:p w14:paraId="51A249C6" w14:textId="76550490" w:rsidR="00E67CF8" w:rsidRPr="00E075B4" w:rsidRDefault="00E67CF8" w:rsidP="006A17FA">
      <w:pPr>
        <w:spacing w:after="200"/>
      </w:pPr>
    </w:p>
    <w:p w14:paraId="2AC1A12F" w14:textId="77447036" w:rsidR="00E67CF8" w:rsidRPr="00E075B4" w:rsidRDefault="00E67CF8" w:rsidP="006A17FA">
      <w:pPr>
        <w:spacing w:after="200"/>
      </w:pPr>
    </w:p>
    <w:p w14:paraId="0A319F2A" w14:textId="503D1D90" w:rsidR="00E67CF8" w:rsidRPr="00E075B4" w:rsidRDefault="00E67CF8" w:rsidP="006A17FA">
      <w:pPr>
        <w:spacing w:after="200"/>
      </w:pPr>
    </w:p>
    <w:p w14:paraId="0A5235FC" w14:textId="5BBE20F5" w:rsidR="00E67CF8" w:rsidRPr="00E075B4" w:rsidRDefault="00E67CF8" w:rsidP="006A17FA">
      <w:pPr>
        <w:spacing w:after="200"/>
      </w:pPr>
      <w:r w:rsidRPr="00E075B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93F603" wp14:editId="2803502A">
                <wp:simplePos x="0" y="0"/>
                <wp:positionH relativeFrom="margin">
                  <wp:align>left</wp:align>
                </wp:positionH>
                <wp:positionV relativeFrom="paragraph">
                  <wp:posOffset>144145</wp:posOffset>
                </wp:positionV>
                <wp:extent cx="4293870" cy="255651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3870" cy="2556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6E7C57" w14:textId="6D0F103E" w:rsidR="00EA11A7" w:rsidRDefault="00EA11A7" w:rsidP="00EA11A7">
                            <w:pPr>
                              <w:pStyle w:val="Title"/>
                              <w:rPr>
                                <w:rFonts w:ascii="Arial" w:hAnsi="Arial" w:cs="Arial"/>
                                <w:caps w:val="0"/>
                                <w:sz w:val="72"/>
                                <w:szCs w:val="72"/>
                              </w:rPr>
                            </w:pPr>
                            <w:r w:rsidRPr="001C2E34">
                              <w:rPr>
                                <w:rFonts w:ascii="Arial" w:hAnsi="Arial" w:cs="Arial"/>
                                <w:color w:val="FF0061"/>
                                <w:sz w:val="72"/>
                                <w:szCs w:val="72"/>
                              </w:rPr>
                              <w:t xml:space="preserve">Zedra </w:t>
                            </w:r>
                            <w:r w:rsidR="00E67CF8" w:rsidRPr="00E67CF8">
                              <w:rPr>
                                <w:rFonts w:ascii="Arial" w:hAnsi="Arial" w:cs="Arial"/>
                                <w:color w:val="000000"/>
                                <w:sz w:val="72"/>
                                <w:szCs w:val="72"/>
                              </w:rPr>
                              <w:t>External Collaboration</w:t>
                            </w:r>
                            <w:r w:rsidRPr="00E67CF8">
                              <w:rPr>
                                <w:rFonts w:ascii="Arial" w:hAnsi="Arial" w:cs="Arial"/>
                                <w:color w:val="000000"/>
                                <w:sz w:val="72"/>
                                <w:szCs w:val="72"/>
                              </w:rPr>
                              <w:br/>
                            </w:r>
                            <w:r w:rsidR="00E67CF8" w:rsidRPr="00E67CF8">
                              <w:rPr>
                                <w:rFonts w:ascii="Arial" w:hAnsi="Arial" w:cs="Arial"/>
                                <w:caps w:val="0"/>
                                <w:color w:val="000000"/>
                                <w:sz w:val="72"/>
                                <w:szCs w:val="72"/>
                              </w:rPr>
                              <w:t>Platform</w:t>
                            </w:r>
                          </w:p>
                          <w:p w14:paraId="0ED38A4C" w14:textId="646D448D" w:rsidR="00EA11A7" w:rsidRDefault="00EA11A7" w:rsidP="00EA11A7">
                            <w:pPr>
                              <w:pStyle w:val="Title"/>
                              <w:rPr>
                                <w:rFonts w:ascii="Arial" w:hAnsi="Arial" w:cs="Arial"/>
                                <w:caps w:val="0"/>
                                <w:sz w:val="72"/>
                                <w:szCs w:val="72"/>
                              </w:rPr>
                            </w:pPr>
                          </w:p>
                          <w:p w14:paraId="4EEBB5E1" w14:textId="43AD5EB7" w:rsidR="00EA11A7" w:rsidRDefault="00EA11A7" w:rsidP="00EA11A7">
                            <w:pPr>
                              <w:pStyle w:val="Title"/>
                              <w:rPr>
                                <w:rFonts w:ascii="Arial" w:hAnsi="Arial" w:cs="Arial"/>
                                <w:caps w:val="0"/>
                                <w:sz w:val="72"/>
                                <w:szCs w:val="72"/>
                              </w:rPr>
                            </w:pPr>
                          </w:p>
                          <w:p w14:paraId="6D17747C" w14:textId="37DCA95D" w:rsidR="00EA11A7" w:rsidRDefault="00EA11A7" w:rsidP="00EA11A7">
                            <w:pPr>
                              <w:pStyle w:val="Title"/>
                              <w:rPr>
                                <w:rFonts w:ascii="Arial" w:hAnsi="Arial" w:cs="Arial"/>
                                <w:caps w:val="0"/>
                                <w:sz w:val="72"/>
                                <w:szCs w:val="72"/>
                              </w:rPr>
                            </w:pPr>
                          </w:p>
                          <w:p w14:paraId="275A396A" w14:textId="0B5FA72E" w:rsidR="00EA11A7" w:rsidRDefault="00EA11A7" w:rsidP="00EA11A7">
                            <w:pPr>
                              <w:pStyle w:val="Title"/>
                              <w:rPr>
                                <w:rFonts w:ascii="Arial" w:hAnsi="Arial" w:cs="Arial"/>
                                <w:caps w:val="0"/>
                                <w:sz w:val="72"/>
                                <w:szCs w:val="72"/>
                              </w:rPr>
                            </w:pPr>
                          </w:p>
                          <w:p w14:paraId="682FE475" w14:textId="77777777" w:rsidR="00EA11A7" w:rsidRPr="001C2E34" w:rsidRDefault="00EA11A7" w:rsidP="00EA11A7">
                            <w:pPr>
                              <w:pStyle w:val="Title"/>
                              <w:rPr>
                                <w:rFonts w:ascii="Arial" w:hAnsi="Arial" w:cs="Arial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93F603" id="Text Box 8" o:spid="_x0000_s1028" type="#_x0000_t202" style="position:absolute;margin-left:0;margin-top:11.35pt;width:338.1pt;height:201.3pt;z-index:25166848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" filled="f" stroked="f" strokeweight=".5pt">
                <v:textbox>
                  <w:txbxContent>
                    <w:p w14:paraId="3D6E7C57" w14:textId="6D0F103E" w:rsidR="00EA11A7" w:rsidRDefault="00EA11A7" w:rsidP="00EA11A7">
                      <w:pPr>
                        <w:pStyle w:val="Title"/>
                        <w:rPr>
                          <w:rFonts w:ascii="Arial" w:hAnsi="Arial" w:cs="Arial"/>
                          <w:caps w:val="0"/>
                          <w:sz w:val="72"/>
                          <w:szCs w:val="72"/>
                        </w:rPr>
                      </w:pPr>
                      <w:r w:rsidRPr="001C2E34">
                        <w:rPr>
                          <w:rFonts w:ascii="Arial" w:hAnsi="Arial" w:cs="Arial"/>
                          <w:color w:val="FF0061"/>
                          <w:sz w:val="72"/>
                          <w:szCs w:val="72"/>
                        </w:rPr>
                        <w:t xml:space="preserve">Zedra </w:t>
                      </w:r>
                      <w:r w:rsidR="00E67CF8" w:rsidRPr="00E67CF8">
                        <w:rPr>
                          <w:rFonts w:ascii="Arial" w:hAnsi="Arial" w:cs="Arial"/>
                          <w:color w:val="000000"/>
                          <w:sz w:val="72"/>
                          <w:szCs w:val="72"/>
                        </w:rPr>
                        <w:t>External Collaboration</w:t>
                      </w:r>
                      <w:r w:rsidRPr="00E67CF8">
                        <w:rPr>
                          <w:rFonts w:ascii="Arial" w:hAnsi="Arial" w:cs="Arial"/>
                          <w:color w:val="000000"/>
                          <w:sz w:val="72"/>
                          <w:szCs w:val="72"/>
                        </w:rPr>
                        <w:br/>
                      </w:r>
                      <w:r w:rsidR="00E67CF8" w:rsidRPr="00E67CF8">
                        <w:rPr>
                          <w:rFonts w:ascii="Arial" w:hAnsi="Arial" w:cs="Arial"/>
                          <w:caps w:val="0"/>
                          <w:color w:val="000000"/>
                          <w:sz w:val="72"/>
                          <w:szCs w:val="72"/>
                        </w:rPr>
                        <w:t>Platform</w:t>
                      </w:r>
                    </w:p>
                    <w:p w14:paraId="0ED38A4C" w14:textId="646D448D" w:rsidR="00EA11A7" w:rsidRDefault="00EA11A7" w:rsidP="00EA11A7">
                      <w:pPr>
                        <w:pStyle w:val="Title"/>
                        <w:rPr>
                          <w:rFonts w:ascii="Arial" w:hAnsi="Arial" w:cs="Arial"/>
                          <w:caps w:val="0"/>
                          <w:sz w:val="72"/>
                          <w:szCs w:val="72"/>
                        </w:rPr>
                      </w:pPr>
                    </w:p>
                    <w:p w14:paraId="4EEBB5E1" w14:textId="43AD5EB7" w:rsidR="00EA11A7" w:rsidRDefault="00EA11A7" w:rsidP="00EA11A7">
                      <w:pPr>
                        <w:pStyle w:val="Title"/>
                        <w:rPr>
                          <w:rFonts w:ascii="Arial" w:hAnsi="Arial" w:cs="Arial"/>
                          <w:caps w:val="0"/>
                          <w:sz w:val="72"/>
                          <w:szCs w:val="72"/>
                        </w:rPr>
                      </w:pPr>
                    </w:p>
                    <w:p w14:paraId="6D17747C" w14:textId="37DCA95D" w:rsidR="00EA11A7" w:rsidRDefault="00EA11A7" w:rsidP="00EA11A7">
                      <w:pPr>
                        <w:pStyle w:val="Title"/>
                        <w:rPr>
                          <w:rFonts w:ascii="Arial" w:hAnsi="Arial" w:cs="Arial"/>
                          <w:caps w:val="0"/>
                          <w:sz w:val="72"/>
                          <w:szCs w:val="72"/>
                        </w:rPr>
                      </w:pPr>
                    </w:p>
                    <w:p w14:paraId="275A396A" w14:textId="0B5FA72E" w:rsidR="00EA11A7" w:rsidRDefault="00EA11A7" w:rsidP="00EA11A7">
                      <w:pPr>
                        <w:pStyle w:val="Title"/>
                        <w:rPr>
                          <w:rFonts w:ascii="Arial" w:hAnsi="Arial" w:cs="Arial"/>
                          <w:caps w:val="0"/>
                          <w:sz w:val="72"/>
                          <w:szCs w:val="72"/>
                        </w:rPr>
                      </w:pPr>
                    </w:p>
                    <w:p w14:paraId="682FE475" w14:textId="77777777" w:rsidR="00EA11A7" w:rsidRPr="001C2E34" w:rsidRDefault="00EA11A7" w:rsidP="00EA11A7">
                      <w:pPr>
                        <w:pStyle w:val="Title"/>
                        <w:rPr>
                          <w:rFonts w:ascii="Arial" w:hAnsi="Arial" w:cs="Arial"/>
                          <w:sz w:val="72"/>
                          <w:szCs w:val="7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2407E43" w14:textId="77777777" w:rsidR="00E67CF8" w:rsidRPr="00E075B4" w:rsidRDefault="00E67CF8" w:rsidP="006A17FA">
      <w:pPr>
        <w:spacing w:after="200"/>
      </w:pPr>
    </w:p>
    <w:p w14:paraId="71D9B2CA" w14:textId="0DB1467D" w:rsidR="00134CDF" w:rsidRPr="00E075B4" w:rsidRDefault="00E67CF8" w:rsidP="006A17FA">
      <w:pPr>
        <w:spacing w:after="200"/>
      </w:pPr>
      <w:r w:rsidRPr="00E075B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FFB203" wp14:editId="64E9D28B">
                <wp:simplePos x="0" y="0"/>
                <wp:positionH relativeFrom="margin">
                  <wp:align>left</wp:align>
                </wp:positionH>
                <wp:positionV relativeFrom="paragraph">
                  <wp:posOffset>4079875</wp:posOffset>
                </wp:positionV>
                <wp:extent cx="2259965" cy="2779395"/>
                <wp:effectExtent l="0" t="0" r="0" b="190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9965" cy="2779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D8FDB4" w14:textId="77777777" w:rsidR="00D2333D" w:rsidRPr="00CF7FA2" w:rsidRDefault="00D2333D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42E7D90F" w14:textId="77777777" w:rsidR="00D2333D" w:rsidRPr="00CF7FA2" w:rsidRDefault="00D2333D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46ADE862" w14:textId="77777777" w:rsidR="00D2333D" w:rsidRPr="00CF7FA2" w:rsidRDefault="00D2333D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0627E3A4" w14:textId="77777777" w:rsidR="00D2333D" w:rsidRPr="00CF7FA2" w:rsidRDefault="00D2333D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2CD0AA0" w14:textId="77777777" w:rsidR="00D2333D" w:rsidRPr="00CF7FA2" w:rsidRDefault="00D2333D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53B3953" w14:textId="77777777" w:rsidR="00D2333D" w:rsidRPr="00CF7FA2" w:rsidRDefault="00D2333D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A01EAAE" w14:textId="77777777" w:rsidR="00D2333D" w:rsidRPr="00CF7FA2" w:rsidRDefault="00D2333D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74AFDEF" w14:textId="77777777" w:rsidR="00D2333D" w:rsidRPr="00CF7FA2" w:rsidRDefault="00D2333D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EB9B26E" w14:textId="77777777" w:rsidR="00D2333D" w:rsidRPr="00CF7FA2" w:rsidRDefault="00D2333D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659704EC" w14:textId="77777777" w:rsidR="00D2333D" w:rsidRPr="00CF7FA2" w:rsidRDefault="00D2333D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639E7DD2" w14:textId="77777777" w:rsidR="00D2333D" w:rsidRPr="00CF7FA2" w:rsidRDefault="00D2333D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0C1EE682" w14:textId="77777777" w:rsidR="00D2333D" w:rsidRPr="00CF7FA2" w:rsidRDefault="00D2333D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DA50D07" w14:textId="49117B0C" w:rsidR="00EA11A7" w:rsidRPr="00CF7FA2" w:rsidRDefault="00EA11A7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F7FA2"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Version: </w:t>
                            </w:r>
                            <w:r w:rsidR="00D153B9"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1.</w:t>
                            </w:r>
                            <w:r w:rsidR="002E090C"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0</w:t>
                            </w:r>
                          </w:p>
                          <w:p w14:paraId="5FF17E56" w14:textId="1D4AE271" w:rsidR="00EA11A7" w:rsidRPr="00CF7FA2" w:rsidRDefault="00EA11A7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F7FA2"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Date: </w:t>
                            </w:r>
                            <w:r w:rsidR="009D4C74"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09</w:t>
                            </w:r>
                            <w:r w:rsidRPr="00CF7FA2"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="009D4C74"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  <w:r w:rsidRPr="00CF7FA2"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FB203" id="Text Box 4" o:spid="_x0000_s1029" type="#_x0000_t202" style="position:absolute;margin-left:0;margin-top:321.25pt;width:177.95pt;height:218.8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" filled="f" stroked="f" strokeweight=".5pt">
                <v:textbox>
                  <w:txbxContent>
                    <w:p w14:paraId="24D8FDB4" w14:textId="77777777" w:rsidR="00D2333D" w:rsidRPr="00CF7FA2" w:rsidRDefault="00D2333D" w:rsidP="00EA11A7">
                      <w:pPr>
                        <w:rPr>
                          <w:color w:val="FFFFFF" w:themeColor="background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42E7D90F" w14:textId="77777777" w:rsidR="00D2333D" w:rsidRPr="00CF7FA2" w:rsidRDefault="00D2333D" w:rsidP="00EA11A7">
                      <w:pPr>
                        <w:rPr>
                          <w:color w:val="FFFFFF" w:themeColor="background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46ADE862" w14:textId="77777777" w:rsidR="00D2333D" w:rsidRPr="00CF7FA2" w:rsidRDefault="00D2333D" w:rsidP="00EA11A7">
                      <w:pPr>
                        <w:rPr>
                          <w:color w:val="FFFFFF" w:themeColor="background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0627E3A4" w14:textId="77777777" w:rsidR="00D2333D" w:rsidRPr="00CF7FA2" w:rsidRDefault="00D2333D" w:rsidP="00EA11A7">
                      <w:pPr>
                        <w:rPr>
                          <w:color w:val="FFFFFF" w:themeColor="background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22CD0AA0" w14:textId="77777777" w:rsidR="00D2333D" w:rsidRPr="00CF7FA2" w:rsidRDefault="00D2333D" w:rsidP="00EA11A7">
                      <w:pPr>
                        <w:rPr>
                          <w:color w:val="FFFFFF" w:themeColor="background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153B3953" w14:textId="77777777" w:rsidR="00D2333D" w:rsidRPr="00CF7FA2" w:rsidRDefault="00D2333D" w:rsidP="00EA11A7">
                      <w:pPr>
                        <w:rPr>
                          <w:color w:val="FFFFFF" w:themeColor="background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1A01EAAE" w14:textId="77777777" w:rsidR="00D2333D" w:rsidRPr="00CF7FA2" w:rsidRDefault="00D2333D" w:rsidP="00EA11A7">
                      <w:pPr>
                        <w:rPr>
                          <w:color w:val="FFFFFF" w:themeColor="background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274AFDEF" w14:textId="77777777" w:rsidR="00D2333D" w:rsidRPr="00CF7FA2" w:rsidRDefault="00D2333D" w:rsidP="00EA11A7">
                      <w:pPr>
                        <w:rPr>
                          <w:color w:val="FFFFFF" w:themeColor="background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2EB9B26E" w14:textId="77777777" w:rsidR="00D2333D" w:rsidRPr="00CF7FA2" w:rsidRDefault="00D2333D" w:rsidP="00EA11A7">
                      <w:pPr>
                        <w:rPr>
                          <w:color w:val="FFFFFF" w:themeColor="background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659704EC" w14:textId="77777777" w:rsidR="00D2333D" w:rsidRPr="00CF7FA2" w:rsidRDefault="00D2333D" w:rsidP="00EA11A7">
                      <w:pPr>
                        <w:rPr>
                          <w:color w:val="FFFFFF" w:themeColor="background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639E7DD2" w14:textId="77777777" w:rsidR="00D2333D" w:rsidRPr="00CF7FA2" w:rsidRDefault="00D2333D" w:rsidP="00EA11A7">
                      <w:pPr>
                        <w:rPr>
                          <w:color w:val="FFFFFF" w:themeColor="background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0C1EE682" w14:textId="77777777" w:rsidR="00D2333D" w:rsidRPr="00CF7FA2" w:rsidRDefault="00D2333D" w:rsidP="00EA11A7">
                      <w:pPr>
                        <w:rPr>
                          <w:color w:val="FFFFFF" w:themeColor="background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1DA50D07" w14:textId="49117B0C" w:rsidR="00EA11A7" w:rsidRPr="00CF7FA2" w:rsidRDefault="00EA11A7" w:rsidP="00EA11A7">
                      <w:pPr>
                        <w:rPr>
                          <w:color w:val="FFFFFF" w:themeColor="background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CF7FA2">
                        <w:rPr>
                          <w:color w:val="FFFFFF" w:themeColor="background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Version: </w:t>
                      </w:r>
                      <w:r w:rsidR="00D153B9">
                        <w:rPr>
                          <w:color w:val="FFFFFF" w:themeColor="background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1.</w:t>
                      </w:r>
                      <w:r w:rsidR="002E090C">
                        <w:rPr>
                          <w:color w:val="FFFFFF" w:themeColor="background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0</w:t>
                      </w:r>
                    </w:p>
                    <w:p w14:paraId="5FF17E56" w14:textId="1D4AE271" w:rsidR="00EA11A7" w:rsidRPr="00CF7FA2" w:rsidRDefault="00EA11A7" w:rsidP="00EA11A7">
                      <w:pPr>
                        <w:rPr>
                          <w:color w:val="FFFFFF" w:themeColor="background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CF7FA2">
                        <w:rPr>
                          <w:color w:val="FFFFFF" w:themeColor="background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Date: </w:t>
                      </w:r>
                      <w:r w:rsidR="009D4C74">
                        <w:rPr>
                          <w:color w:val="FFFFFF" w:themeColor="background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09</w:t>
                      </w:r>
                      <w:r w:rsidRPr="00CF7FA2">
                        <w:rPr>
                          <w:color w:val="FFFFFF" w:themeColor="background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="009D4C74">
                        <w:rPr>
                          <w:color w:val="FFFFFF" w:themeColor="background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  <w:r w:rsidRPr="00CF7FA2">
                        <w:rPr>
                          <w:color w:val="FFFFFF" w:themeColor="background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.2020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B7E44" w:rsidRPr="00E075B4">
        <w:br w:type="page"/>
      </w:r>
    </w:p>
    <w:p w14:paraId="6B6595A8" w14:textId="0B8A70E2" w:rsidR="00CF7FA2" w:rsidRPr="00E075B4" w:rsidRDefault="009C45B9" w:rsidP="00CF7FA2">
      <w:pPr>
        <w:pStyle w:val="Heading4"/>
        <w:numPr>
          <w:ilvl w:val="0"/>
          <w:numId w:val="2"/>
        </w:numPr>
        <w:rPr>
          <w:rFonts w:cs="Arial"/>
          <w:color w:val="auto"/>
          <w:sz w:val="28"/>
          <w:szCs w:val="28"/>
        </w:rPr>
      </w:pPr>
      <w:r w:rsidRPr="00E075B4">
        <w:rPr>
          <w:rFonts w:cs="Arial"/>
          <w:caps w:val="0"/>
          <w:color w:val="003399"/>
          <w:sz w:val="28"/>
          <w:szCs w:val="28"/>
          <w14:props3d w14:extrusionH="0" w14:contourW="0" w14:prstMaterial="matte"/>
        </w:rPr>
        <w:lastRenderedPageBreak/>
        <w:t>ABOUT THIS DOCUMENT</w:t>
      </w:r>
      <w:r w:rsidR="00D153B9" w:rsidRPr="00E075B4">
        <w:rPr>
          <w:rFonts w:cs="Arial"/>
          <w:color w:val="auto"/>
          <w:sz w:val="28"/>
          <w:szCs w:val="28"/>
        </w:rPr>
        <w:br/>
      </w:r>
    </w:p>
    <w:p w14:paraId="220223A3" w14:textId="6A6F7C8E" w:rsidR="00CF7FA2" w:rsidRPr="00E075B4" w:rsidRDefault="00D153B9" w:rsidP="00D153B9">
      <w:pPr>
        <w:pStyle w:val="ListParagraph"/>
        <w:numPr>
          <w:ilvl w:val="1"/>
          <w:numId w:val="4"/>
        </w:numPr>
        <w:rPr>
          <w:b/>
          <w:caps/>
          <w:sz w:val="20"/>
          <w:szCs w:val="20"/>
        </w:rPr>
      </w:pPr>
      <w:bookmarkStart w:id="0" w:name="_Hlk52444805"/>
      <w:r w:rsidRPr="00E075B4">
        <w:rPr>
          <w:b/>
          <w:bCs/>
          <w:sz w:val="24"/>
          <w:szCs w:val="24"/>
        </w:rPr>
        <w:t>Document control</w:t>
      </w:r>
      <w:r w:rsidR="00CF7FA2" w:rsidRPr="00E075B4">
        <w:rPr>
          <w:b/>
          <w:bCs/>
          <w:caps/>
          <w:sz w:val="24"/>
          <w:szCs w:val="24"/>
        </w:rPr>
        <w:t>:</w:t>
      </w:r>
      <w:bookmarkEnd w:id="0"/>
      <w:r w:rsidRPr="00E075B4">
        <w:rPr>
          <w:b/>
          <w:bCs/>
          <w:caps/>
          <w:sz w:val="20"/>
          <w:szCs w:val="20"/>
        </w:rPr>
        <w:br/>
      </w:r>
      <w:r w:rsidRPr="00E075B4">
        <w:rPr>
          <w:b/>
          <w:bCs/>
          <w:caps/>
          <w:sz w:val="20"/>
          <w:szCs w:val="20"/>
        </w:rPr>
        <w:br/>
      </w:r>
      <w:r w:rsidR="00CF7FA2" w:rsidRPr="00E075B4">
        <w:rPr>
          <w:b/>
          <w:caps/>
          <w:sz w:val="20"/>
          <w:szCs w:val="20"/>
        </w:rPr>
        <w:tab/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985"/>
        <w:gridCol w:w="1985"/>
        <w:gridCol w:w="1985"/>
        <w:gridCol w:w="1985"/>
      </w:tblGrid>
      <w:tr w:rsidR="00D153B9" w:rsidRPr="00E075B4" w14:paraId="58A70926" w14:textId="77777777" w:rsidTr="00D153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49134C4B" w14:textId="2AC1DEB3" w:rsidR="00D153B9" w:rsidRPr="00E075B4" w:rsidRDefault="00D153B9" w:rsidP="00CF7FA2">
            <w:pPr>
              <w:rPr>
                <w:sz w:val="20"/>
                <w:szCs w:val="20"/>
              </w:rPr>
            </w:pPr>
            <w:r w:rsidRPr="00E075B4">
              <w:rPr>
                <w:sz w:val="20"/>
                <w:szCs w:val="20"/>
              </w:rPr>
              <w:t>Version</w:t>
            </w:r>
          </w:p>
        </w:tc>
        <w:tc>
          <w:tcPr>
            <w:tcW w:w="1985" w:type="dxa"/>
          </w:tcPr>
          <w:p w14:paraId="0462C2D3" w14:textId="31F6B248" w:rsidR="00D153B9" w:rsidRPr="00E075B4" w:rsidRDefault="00D153B9" w:rsidP="00CF7F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075B4">
              <w:rPr>
                <w:sz w:val="20"/>
                <w:szCs w:val="20"/>
              </w:rPr>
              <w:t>Date</w:t>
            </w:r>
          </w:p>
        </w:tc>
        <w:tc>
          <w:tcPr>
            <w:tcW w:w="1985" w:type="dxa"/>
          </w:tcPr>
          <w:p w14:paraId="5BD8C981" w14:textId="04D528F2" w:rsidR="00D153B9" w:rsidRPr="00E075B4" w:rsidRDefault="00D153B9" w:rsidP="00CF7F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075B4">
              <w:rPr>
                <w:sz w:val="20"/>
                <w:szCs w:val="20"/>
              </w:rPr>
              <w:t>Changed By</w:t>
            </w:r>
          </w:p>
        </w:tc>
        <w:tc>
          <w:tcPr>
            <w:tcW w:w="1985" w:type="dxa"/>
          </w:tcPr>
          <w:p w14:paraId="26B74430" w14:textId="13E4FB5E" w:rsidR="00D153B9" w:rsidRPr="00E075B4" w:rsidRDefault="00D153B9" w:rsidP="00CF7F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075B4">
              <w:rPr>
                <w:sz w:val="20"/>
                <w:szCs w:val="20"/>
              </w:rPr>
              <w:t>Purpose of revision</w:t>
            </w:r>
          </w:p>
        </w:tc>
      </w:tr>
      <w:tr w:rsidR="00D153B9" w:rsidRPr="00E075B4" w14:paraId="104BA427" w14:textId="77777777" w:rsidTr="00D153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1B16CABA" w14:textId="6D788F38" w:rsidR="00D153B9" w:rsidRPr="00E075B4" w:rsidRDefault="00D153B9" w:rsidP="00CF7FA2">
            <w:pPr>
              <w:rPr>
                <w:b w:val="0"/>
                <w:bCs w:val="0"/>
                <w:sz w:val="20"/>
                <w:szCs w:val="20"/>
              </w:rPr>
            </w:pPr>
            <w:r w:rsidRPr="00E075B4">
              <w:rPr>
                <w:b w:val="0"/>
                <w:bCs w:val="0"/>
                <w:sz w:val="20"/>
                <w:szCs w:val="20"/>
              </w:rPr>
              <w:t>1.0</w:t>
            </w:r>
          </w:p>
        </w:tc>
        <w:tc>
          <w:tcPr>
            <w:tcW w:w="1985" w:type="dxa"/>
          </w:tcPr>
          <w:p w14:paraId="546C05D4" w14:textId="3E3F4BC7" w:rsidR="00D153B9" w:rsidRPr="00E075B4" w:rsidRDefault="00620CEB" w:rsidP="00CF7F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075B4">
              <w:rPr>
                <w:sz w:val="20"/>
                <w:szCs w:val="20"/>
              </w:rPr>
              <w:t>09</w:t>
            </w:r>
            <w:r w:rsidR="00D153B9" w:rsidRPr="00E075B4">
              <w:rPr>
                <w:sz w:val="20"/>
                <w:szCs w:val="20"/>
              </w:rPr>
              <w:t>.</w:t>
            </w:r>
            <w:r w:rsidRPr="00E075B4">
              <w:rPr>
                <w:sz w:val="20"/>
                <w:szCs w:val="20"/>
              </w:rPr>
              <w:t>2</w:t>
            </w:r>
            <w:r w:rsidR="009E7A39">
              <w:rPr>
                <w:sz w:val="20"/>
                <w:szCs w:val="20"/>
              </w:rPr>
              <w:t>5</w:t>
            </w:r>
            <w:r w:rsidR="00D153B9" w:rsidRPr="00E075B4">
              <w:rPr>
                <w:sz w:val="20"/>
                <w:szCs w:val="20"/>
              </w:rPr>
              <w:t>.2020</w:t>
            </w:r>
          </w:p>
        </w:tc>
        <w:tc>
          <w:tcPr>
            <w:tcW w:w="1985" w:type="dxa"/>
          </w:tcPr>
          <w:p w14:paraId="4F288210" w14:textId="390ACD20" w:rsidR="00D153B9" w:rsidRPr="00E075B4" w:rsidRDefault="00D153B9" w:rsidP="00CF7F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075B4">
              <w:rPr>
                <w:sz w:val="20"/>
                <w:szCs w:val="20"/>
              </w:rPr>
              <w:t>Razvan Irimie</w:t>
            </w:r>
          </w:p>
        </w:tc>
        <w:tc>
          <w:tcPr>
            <w:tcW w:w="1985" w:type="dxa"/>
          </w:tcPr>
          <w:p w14:paraId="601276CD" w14:textId="5D2D9924" w:rsidR="00D153B9" w:rsidRPr="00E075B4" w:rsidRDefault="00620CEB" w:rsidP="00CF7F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075B4">
              <w:rPr>
                <w:sz w:val="20"/>
                <w:szCs w:val="20"/>
              </w:rPr>
              <w:t>Created Document</w:t>
            </w:r>
          </w:p>
        </w:tc>
      </w:tr>
      <w:tr w:rsidR="00D153B9" w:rsidRPr="00E075B4" w14:paraId="56931222" w14:textId="77777777" w:rsidTr="00D153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40E52C28" w14:textId="04B7E3A4" w:rsidR="00D153B9" w:rsidRPr="00E075B4" w:rsidRDefault="00D153B9" w:rsidP="00CF7FA2">
            <w:pPr>
              <w:rPr>
                <w:b w:val="0"/>
                <w:bCs w:val="0"/>
                <w:sz w:val="20"/>
                <w:szCs w:val="20"/>
              </w:rPr>
            </w:pPr>
          </w:p>
        </w:tc>
        <w:tc>
          <w:tcPr>
            <w:tcW w:w="1985" w:type="dxa"/>
          </w:tcPr>
          <w:p w14:paraId="32DBD904" w14:textId="59E36C20" w:rsidR="00D153B9" w:rsidRPr="00E075B4" w:rsidRDefault="00D153B9" w:rsidP="00CF7F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985" w:type="dxa"/>
          </w:tcPr>
          <w:p w14:paraId="37214A2B" w14:textId="1167E5B1" w:rsidR="00D153B9" w:rsidRPr="00E075B4" w:rsidRDefault="00D153B9" w:rsidP="00CF7F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985" w:type="dxa"/>
          </w:tcPr>
          <w:p w14:paraId="132713B0" w14:textId="71BA414C" w:rsidR="00D153B9" w:rsidRPr="00E075B4" w:rsidRDefault="00D153B9" w:rsidP="00CF7F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D153B9" w:rsidRPr="00E075B4" w14:paraId="2790EEFC" w14:textId="77777777" w:rsidTr="00D153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13608741" w14:textId="48C2A78D" w:rsidR="00D153B9" w:rsidRPr="00E075B4" w:rsidRDefault="00D153B9" w:rsidP="00CF7FA2">
            <w:pPr>
              <w:rPr>
                <w:b w:val="0"/>
                <w:bCs w:val="0"/>
                <w:sz w:val="20"/>
                <w:szCs w:val="20"/>
              </w:rPr>
            </w:pPr>
          </w:p>
        </w:tc>
        <w:tc>
          <w:tcPr>
            <w:tcW w:w="1985" w:type="dxa"/>
          </w:tcPr>
          <w:p w14:paraId="79317BB6" w14:textId="5EA3B0CE" w:rsidR="00D153B9" w:rsidRPr="00E075B4" w:rsidRDefault="00D153B9" w:rsidP="00CF7F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985" w:type="dxa"/>
          </w:tcPr>
          <w:p w14:paraId="7A63F0AC" w14:textId="546C6D23" w:rsidR="00D153B9" w:rsidRPr="00E075B4" w:rsidRDefault="00D153B9" w:rsidP="00CF7F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985" w:type="dxa"/>
          </w:tcPr>
          <w:p w14:paraId="6714E48D" w14:textId="1DA4C027" w:rsidR="00D153B9" w:rsidRPr="00E075B4" w:rsidRDefault="00D153B9" w:rsidP="00CF7F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</w:tbl>
    <w:p w14:paraId="3C762AEE" w14:textId="0AF77E8F" w:rsidR="00CF7FA2" w:rsidRPr="00E075B4" w:rsidRDefault="00CF7FA2" w:rsidP="00CF7FA2">
      <w:pPr>
        <w:rPr>
          <w:sz w:val="20"/>
          <w:szCs w:val="20"/>
        </w:rPr>
      </w:pPr>
    </w:p>
    <w:p w14:paraId="53BEFB21" w14:textId="18D7DDEE" w:rsidR="00D153B9" w:rsidRPr="002348D6" w:rsidRDefault="002348D6" w:rsidP="00D153B9">
      <w:pPr>
        <w:pStyle w:val="ListParagraph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About</w:t>
      </w:r>
      <w:r w:rsidR="00D153B9" w:rsidRPr="00E075B4">
        <w:rPr>
          <w:b/>
          <w:bCs/>
          <w:caps/>
          <w:sz w:val="24"/>
          <w:szCs w:val="24"/>
        </w:rPr>
        <w:t>:</w:t>
      </w:r>
    </w:p>
    <w:p w14:paraId="2C69B1CE" w14:textId="77777777" w:rsidR="002348D6" w:rsidRPr="002348D6" w:rsidRDefault="002348D6" w:rsidP="002348D6">
      <w:pPr>
        <w:rPr>
          <w:b/>
          <w:bCs/>
          <w:sz w:val="24"/>
          <w:szCs w:val="24"/>
        </w:rPr>
      </w:pPr>
    </w:p>
    <w:p w14:paraId="05C7735C" w14:textId="32F2CC47" w:rsidR="002348D6" w:rsidRPr="00666475" w:rsidRDefault="002348D6" w:rsidP="002348D6">
      <w:pPr>
        <w:rPr>
          <w:sz w:val="22"/>
          <w:szCs w:val="22"/>
        </w:rPr>
      </w:pPr>
      <w:r w:rsidRPr="00666475">
        <w:rPr>
          <w:sz w:val="22"/>
          <w:szCs w:val="22"/>
        </w:rPr>
        <w:t xml:space="preserve">The Zedra External Collaboration Platform is a solution based on </w:t>
      </w:r>
      <w:r w:rsidRPr="00666475">
        <w:rPr>
          <w:b/>
          <w:bCs/>
          <w:sz w:val="22"/>
          <w:szCs w:val="22"/>
        </w:rPr>
        <w:t>SharePoint Online</w:t>
      </w:r>
      <w:r w:rsidRPr="00666475">
        <w:rPr>
          <w:sz w:val="22"/>
          <w:szCs w:val="22"/>
        </w:rPr>
        <w:t xml:space="preserve"> which allows </w:t>
      </w:r>
      <w:r w:rsidR="00CC4DB9" w:rsidRPr="00666475">
        <w:rPr>
          <w:sz w:val="22"/>
          <w:szCs w:val="22"/>
        </w:rPr>
        <w:t>users</w:t>
      </w:r>
      <w:r w:rsidRPr="00666475">
        <w:rPr>
          <w:sz w:val="22"/>
          <w:szCs w:val="22"/>
        </w:rPr>
        <w:t xml:space="preserve"> to easily collaborate on documents and content with Zedra Staff. Users can upload, share and manage content and documents using </w:t>
      </w:r>
      <w:r w:rsidR="00CC4DB9" w:rsidRPr="00666475">
        <w:rPr>
          <w:sz w:val="22"/>
          <w:szCs w:val="22"/>
        </w:rPr>
        <w:t>in a familiar and intuitive manner.</w:t>
      </w:r>
    </w:p>
    <w:p w14:paraId="44F51AAA" w14:textId="6C516BA8" w:rsidR="009D4C74" w:rsidRPr="00E075B4" w:rsidRDefault="009D4C74" w:rsidP="009D4C74">
      <w:pPr>
        <w:ind w:firstLine="360"/>
        <w:rPr>
          <w:sz w:val="20"/>
          <w:szCs w:val="20"/>
        </w:rPr>
      </w:pPr>
    </w:p>
    <w:p w14:paraId="4DF68021" w14:textId="182B01EA" w:rsidR="00B556B5" w:rsidRPr="00E075B4" w:rsidRDefault="00B556B5" w:rsidP="00B556B5">
      <w:pPr>
        <w:pStyle w:val="ListParagraph"/>
        <w:numPr>
          <w:ilvl w:val="1"/>
          <w:numId w:val="4"/>
        </w:numPr>
        <w:rPr>
          <w:b/>
          <w:bCs/>
          <w:sz w:val="24"/>
          <w:szCs w:val="24"/>
        </w:rPr>
      </w:pPr>
      <w:r w:rsidRPr="00E075B4">
        <w:rPr>
          <w:b/>
          <w:bCs/>
          <w:sz w:val="24"/>
          <w:szCs w:val="24"/>
        </w:rPr>
        <w:t>Objective</w:t>
      </w:r>
      <w:r w:rsidRPr="00E075B4">
        <w:rPr>
          <w:b/>
          <w:bCs/>
          <w:caps/>
          <w:sz w:val="24"/>
          <w:szCs w:val="24"/>
        </w:rPr>
        <w:t>:</w:t>
      </w:r>
    </w:p>
    <w:p w14:paraId="770D76A4" w14:textId="048E5633" w:rsidR="00B556B5" w:rsidRPr="00E075B4" w:rsidRDefault="00B556B5" w:rsidP="00B556B5">
      <w:pPr>
        <w:rPr>
          <w:b/>
          <w:bCs/>
          <w:sz w:val="20"/>
          <w:szCs w:val="20"/>
        </w:rPr>
      </w:pPr>
    </w:p>
    <w:p w14:paraId="481809C0" w14:textId="77777777" w:rsidR="00B556B5" w:rsidRPr="00666475" w:rsidRDefault="00B556B5" w:rsidP="00B556B5">
      <w:pPr>
        <w:rPr>
          <w:sz w:val="22"/>
          <w:szCs w:val="22"/>
        </w:rPr>
      </w:pPr>
      <w:r w:rsidRPr="00666475">
        <w:rPr>
          <w:sz w:val="22"/>
          <w:szCs w:val="22"/>
        </w:rPr>
        <w:t>The objective of this document is:</w:t>
      </w:r>
    </w:p>
    <w:p w14:paraId="0317E42E" w14:textId="73E94A52" w:rsidR="00E67CF8" w:rsidRPr="00E075B4" w:rsidRDefault="00B556B5" w:rsidP="002B79CA">
      <w:pPr>
        <w:pStyle w:val="ListParagraph"/>
        <w:numPr>
          <w:ilvl w:val="0"/>
          <w:numId w:val="14"/>
        </w:numPr>
        <w:rPr>
          <w:sz w:val="20"/>
          <w:szCs w:val="20"/>
        </w:rPr>
      </w:pPr>
      <w:r w:rsidRPr="002E136F">
        <w:rPr>
          <w:sz w:val="22"/>
          <w:szCs w:val="22"/>
        </w:rPr>
        <w:t xml:space="preserve">To provide </w:t>
      </w:r>
      <w:r w:rsidR="00E67CF8" w:rsidRPr="002E136F">
        <w:rPr>
          <w:sz w:val="22"/>
          <w:szCs w:val="22"/>
        </w:rPr>
        <w:t xml:space="preserve">appropriate training </w:t>
      </w:r>
      <w:r w:rsidR="00BB474B" w:rsidRPr="002E136F">
        <w:rPr>
          <w:sz w:val="22"/>
          <w:szCs w:val="22"/>
        </w:rPr>
        <w:t xml:space="preserve">and </w:t>
      </w:r>
      <w:bookmarkStart w:id="1" w:name="_Hlk53134592"/>
      <w:r w:rsidR="00E67CF8" w:rsidRPr="002E136F">
        <w:rPr>
          <w:sz w:val="22"/>
          <w:szCs w:val="22"/>
        </w:rPr>
        <w:t>guidance for</w:t>
      </w:r>
      <w:r w:rsidR="002E136F">
        <w:rPr>
          <w:sz w:val="22"/>
          <w:szCs w:val="22"/>
        </w:rPr>
        <w:t xml:space="preserve"> Content Managers on how to manage content and acces</w:t>
      </w:r>
      <w:bookmarkEnd w:id="1"/>
      <w:r w:rsidR="002E136F">
        <w:rPr>
          <w:sz w:val="22"/>
          <w:szCs w:val="22"/>
        </w:rPr>
        <w:t xml:space="preserve">s for external and internal users to the </w:t>
      </w:r>
      <w:r w:rsidR="002E136F" w:rsidRPr="002E136F">
        <w:rPr>
          <w:b/>
          <w:bCs/>
          <w:sz w:val="22"/>
          <w:szCs w:val="22"/>
        </w:rPr>
        <w:t>External Collaboration Platform</w:t>
      </w:r>
    </w:p>
    <w:p w14:paraId="0F0BACF2" w14:textId="77777777" w:rsidR="00B556B5" w:rsidRPr="00E075B4" w:rsidRDefault="00B556B5" w:rsidP="00B556B5">
      <w:pPr>
        <w:rPr>
          <w:sz w:val="20"/>
          <w:szCs w:val="20"/>
        </w:rPr>
      </w:pPr>
    </w:p>
    <w:p w14:paraId="0045CEF4" w14:textId="77777777" w:rsidR="00B556B5" w:rsidRPr="00E075B4" w:rsidRDefault="00B556B5" w:rsidP="00B556B5">
      <w:pPr>
        <w:rPr>
          <w:sz w:val="20"/>
          <w:szCs w:val="20"/>
        </w:rPr>
      </w:pPr>
    </w:p>
    <w:p w14:paraId="2B739DAE" w14:textId="4D1BEAB0" w:rsidR="006A17FA" w:rsidRPr="00E075B4" w:rsidRDefault="006A17FA">
      <w:pPr>
        <w:spacing w:after="200"/>
        <w:rPr>
          <w:sz w:val="20"/>
          <w:szCs w:val="20"/>
        </w:rPr>
      </w:pPr>
      <w:r w:rsidRPr="00E075B4">
        <w:rPr>
          <w:sz w:val="20"/>
          <w:szCs w:val="20"/>
        </w:rPr>
        <w:br w:type="page"/>
      </w:r>
    </w:p>
    <w:p w14:paraId="36EFEE4F" w14:textId="6D460611" w:rsidR="002E090C" w:rsidRPr="00666475" w:rsidRDefault="00CC31C8" w:rsidP="000D067C">
      <w:pPr>
        <w:pStyle w:val="Heading4"/>
        <w:numPr>
          <w:ilvl w:val="0"/>
          <w:numId w:val="2"/>
        </w:numPr>
        <w:rPr>
          <w:rFonts w:cs="Arial"/>
          <w:bCs/>
          <w:sz w:val="22"/>
          <w:szCs w:val="22"/>
        </w:rPr>
      </w:pPr>
      <w:bookmarkStart w:id="2" w:name="_Hlk52800604"/>
      <w:r>
        <w:rPr>
          <w:rFonts w:cs="Arial"/>
          <w:caps w:val="0"/>
          <w:color w:val="003399"/>
          <w:sz w:val="28"/>
          <w:szCs w:val="28"/>
          <w14:props3d w14:extrusionH="0" w14:contourW="0" w14:prstMaterial="matte"/>
        </w:rPr>
        <w:lastRenderedPageBreak/>
        <w:t>MANAGE</w:t>
      </w:r>
      <w:r w:rsidRPr="00E075B4">
        <w:rPr>
          <w:rFonts w:cs="Arial"/>
          <w:caps w:val="0"/>
          <w:color w:val="003399"/>
          <w:sz w:val="28"/>
          <w:szCs w:val="28"/>
          <w14:props3d w14:extrusionH="0" w14:contourW="0" w14:prstMaterial="matte"/>
        </w:rPr>
        <w:t xml:space="preserve"> ACCESS</w:t>
      </w:r>
      <w:bookmarkEnd w:id="2"/>
      <w:r w:rsidR="009157A2">
        <w:rPr>
          <w:rFonts w:cs="Arial"/>
          <w:caps w:val="0"/>
          <w:color w:val="003399"/>
          <w:sz w:val="28"/>
          <w:szCs w:val="28"/>
          <w14:props3d w14:extrusionH="0" w14:contourW="0" w14:prstMaterial="matte"/>
        </w:rPr>
        <w:br/>
      </w:r>
    </w:p>
    <w:p w14:paraId="34872BAB" w14:textId="1ED32615" w:rsidR="00F80CC5" w:rsidRDefault="00116872" w:rsidP="00015B7B">
      <w:pPr>
        <w:pStyle w:val="ListParagraph"/>
        <w:numPr>
          <w:ilvl w:val="1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Open </w:t>
      </w:r>
      <w:r w:rsidRPr="00116872">
        <w:rPr>
          <w:b/>
          <w:bCs/>
          <w:sz w:val="22"/>
          <w:szCs w:val="22"/>
        </w:rPr>
        <w:t>Microsoft Teams</w:t>
      </w:r>
      <w:r>
        <w:rPr>
          <w:sz w:val="22"/>
          <w:szCs w:val="22"/>
        </w:rPr>
        <w:t>, navigate to the “</w:t>
      </w:r>
      <w:r w:rsidRPr="00116872">
        <w:rPr>
          <w:b/>
          <w:bCs/>
          <w:sz w:val="22"/>
          <w:szCs w:val="22"/>
        </w:rPr>
        <w:t>Group – External Collaboration</w:t>
      </w:r>
      <w:r>
        <w:rPr>
          <w:sz w:val="22"/>
          <w:szCs w:val="22"/>
        </w:rPr>
        <w:t xml:space="preserve">” </w:t>
      </w:r>
      <w:r w:rsidRPr="00116872">
        <w:rPr>
          <w:b/>
          <w:bCs/>
          <w:sz w:val="22"/>
          <w:szCs w:val="22"/>
        </w:rPr>
        <w:t>Team</w:t>
      </w:r>
      <w:r>
        <w:rPr>
          <w:sz w:val="22"/>
          <w:szCs w:val="22"/>
        </w:rPr>
        <w:t xml:space="preserve"> and then select the appropriate</w:t>
      </w:r>
      <w:r w:rsidR="00552B1C">
        <w:rPr>
          <w:sz w:val="22"/>
          <w:szCs w:val="22"/>
        </w:rPr>
        <w:t xml:space="preserve"> </w:t>
      </w:r>
      <w:r w:rsidR="00552B1C" w:rsidRPr="00552B1C">
        <w:rPr>
          <w:b/>
          <w:bCs/>
          <w:sz w:val="22"/>
          <w:szCs w:val="22"/>
        </w:rPr>
        <w:t>Office</w:t>
      </w:r>
      <w:r>
        <w:rPr>
          <w:sz w:val="22"/>
          <w:szCs w:val="22"/>
        </w:rPr>
        <w:t xml:space="preserve"> channel, from the list (</w:t>
      </w:r>
      <w:r w:rsidRPr="00116872">
        <w:rPr>
          <w:b/>
          <w:bCs/>
          <w:sz w:val="22"/>
          <w:szCs w:val="22"/>
        </w:rPr>
        <w:t>Zedra</w:t>
      </w:r>
      <w:r>
        <w:rPr>
          <w:sz w:val="22"/>
          <w:szCs w:val="22"/>
        </w:rPr>
        <w:t xml:space="preserve"> </w:t>
      </w:r>
      <w:r w:rsidRPr="00116872">
        <w:rPr>
          <w:b/>
          <w:bCs/>
          <w:sz w:val="22"/>
          <w:szCs w:val="22"/>
        </w:rPr>
        <w:t>Office</w:t>
      </w:r>
      <w:r>
        <w:rPr>
          <w:sz w:val="22"/>
          <w:szCs w:val="22"/>
        </w:rPr>
        <w:t xml:space="preserve"> in the example below).</w:t>
      </w:r>
    </w:p>
    <w:p w14:paraId="2568BB56" w14:textId="77777777" w:rsidR="00015B7B" w:rsidRDefault="00015B7B" w:rsidP="00015B7B">
      <w:pPr>
        <w:pStyle w:val="ListParagraph"/>
        <w:ind w:left="792"/>
        <w:rPr>
          <w:sz w:val="22"/>
          <w:szCs w:val="22"/>
        </w:rPr>
      </w:pPr>
    </w:p>
    <w:p w14:paraId="367B2E06" w14:textId="7ADEF8D3" w:rsidR="00EE3EA6" w:rsidRPr="00552B1C" w:rsidRDefault="00CC31C8" w:rsidP="00015B7B">
      <w:pPr>
        <w:pStyle w:val="ListParagraph"/>
        <w:ind w:left="780"/>
        <w:rPr>
          <w:sz w:val="22"/>
          <w:szCs w:val="22"/>
        </w:rPr>
      </w:pPr>
      <w:r w:rsidRPr="00015B7B">
        <w:rPr>
          <w:noProof/>
          <w:color w:val="00206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9067AF2" wp14:editId="088707B3">
                <wp:simplePos x="0" y="0"/>
                <wp:positionH relativeFrom="column">
                  <wp:posOffset>5755005</wp:posOffset>
                </wp:positionH>
                <wp:positionV relativeFrom="paragraph">
                  <wp:posOffset>1186180</wp:posOffset>
                </wp:positionV>
                <wp:extent cx="1028700" cy="238125"/>
                <wp:effectExtent l="0" t="0" r="19050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38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15B617" id="Rectangle 9" o:spid="_x0000_s1026" style="position:absolute;margin-left:453.15pt;margin-top:93.4pt;width:81pt;height:18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" filled="f" strokecolor="#51031e [1604]" strokeweight="2pt"/>
            </w:pict>
          </mc:Fallback>
        </mc:AlternateContent>
      </w:r>
      <w:r w:rsidR="00037CC4" w:rsidRPr="00015B7B">
        <w:rPr>
          <w:b/>
          <w:bCs/>
          <w:noProof/>
          <w:color w:val="002060"/>
          <w:sz w:val="20"/>
          <w:szCs w:val="20"/>
        </w:rPr>
        <w:drawing>
          <wp:anchor distT="0" distB="0" distL="114300" distR="114300" simplePos="0" relativeHeight="251658239" behindDoc="0" locked="0" layoutInCell="1" allowOverlap="1" wp14:anchorId="7459D803" wp14:editId="3A64DFE6">
            <wp:simplePos x="0" y="0"/>
            <wp:positionH relativeFrom="margin">
              <wp:align>left</wp:align>
            </wp:positionH>
            <wp:positionV relativeFrom="paragraph">
              <wp:posOffset>500380</wp:posOffset>
            </wp:positionV>
            <wp:extent cx="6743700" cy="2638425"/>
            <wp:effectExtent l="19050" t="19050" r="19050" b="2857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43" b="20552"/>
                    <a:stretch/>
                  </pic:blipFill>
                  <pic:spPr bwMode="auto">
                    <a:xfrm>
                      <a:off x="0" y="0"/>
                      <a:ext cx="6743700" cy="2638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5B7B" w:rsidRPr="00015B7B">
        <w:rPr>
          <w:b/>
          <w:bCs/>
          <w:color w:val="002060"/>
          <w:sz w:val="22"/>
          <w:szCs w:val="22"/>
        </w:rPr>
        <w:t>! Note</w:t>
      </w:r>
      <w:r w:rsidR="00015B7B" w:rsidRPr="00015B7B">
        <w:rPr>
          <w:color w:val="002060"/>
          <w:sz w:val="22"/>
          <w:szCs w:val="22"/>
        </w:rPr>
        <w:t xml:space="preserve">: </w:t>
      </w:r>
      <w:r w:rsidR="00116872" w:rsidRPr="00015B7B">
        <w:rPr>
          <w:color w:val="002060"/>
          <w:sz w:val="22"/>
          <w:szCs w:val="22"/>
        </w:rPr>
        <w:t xml:space="preserve">Zedra Staff and external users will be able to collaborate using the </w:t>
      </w:r>
      <w:r w:rsidR="00116872" w:rsidRPr="00015B7B">
        <w:rPr>
          <w:b/>
          <w:bCs/>
          <w:color w:val="002060"/>
          <w:sz w:val="22"/>
          <w:szCs w:val="22"/>
        </w:rPr>
        <w:t>SharePoint Online</w:t>
      </w:r>
      <w:r w:rsidR="00116872" w:rsidRPr="00015B7B">
        <w:rPr>
          <w:color w:val="002060"/>
          <w:sz w:val="22"/>
          <w:szCs w:val="22"/>
        </w:rPr>
        <w:t xml:space="preserve"> </w:t>
      </w:r>
      <w:r w:rsidR="00116872" w:rsidRPr="00015B7B">
        <w:rPr>
          <w:b/>
          <w:bCs/>
          <w:color w:val="002060"/>
          <w:sz w:val="22"/>
          <w:szCs w:val="22"/>
        </w:rPr>
        <w:t>Site</w:t>
      </w:r>
      <w:r w:rsidR="00116872" w:rsidRPr="00015B7B">
        <w:rPr>
          <w:color w:val="002060"/>
          <w:sz w:val="22"/>
          <w:szCs w:val="22"/>
        </w:rPr>
        <w:t xml:space="preserve"> associated with the </w:t>
      </w:r>
      <w:r w:rsidR="00116872" w:rsidRPr="00015B7B">
        <w:rPr>
          <w:b/>
          <w:bCs/>
          <w:color w:val="002060"/>
          <w:sz w:val="22"/>
          <w:szCs w:val="22"/>
        </w:rPr>
        <w:t>Teams</w:t>
      </w:r>
      <w:r w:rsidR="00116872" w:rsidRPr="00015B7B">
        <w:rPr>
          <w:color w:val="002060"/>
          <w:sz w:val="22"/>
          <w:szCs w:val="22"/>
        </w:rPr>
        <w:t xml:space="preserve"> </w:t>
      </w:r>
      <w:r w:rsidR="00116872" w:rsidRPr="00015B7B">
        <w:rPr>
          <w:b/>
          <w:bCs/>
          <w:color w:val="002060"/>
          <w:sz w:val="22"/>
          <w:szCs w:val="22"/>
        </w:rPr>
        <w:t xml:space="preserve">Channel </w:t>
      </w:r>
      <w:r w:rsidR="00116872" w:rsidRPr="00015B7B">
        <w:rPr>
          <w:color w:val="002060"/>
          <w:sz w:val="22"/>
          <w:szCs w:val="22"/>
        </w:rPr>
        <w:t>(Zedra Office).</w:t>
      </w:r>
      <w:r w:rsidR="00037CC4" w:rsidRPr="00552B1C">
        <w:rPr>
          <w:sz w:val="22"/>
          <w:szCs w:val="22"/>
        </w:rPr>
        <w:br/>
      </w:r>
    </w:p>
    <w:p w14:paraId="07FD176B" w14:textId="625428CC" w:rsidR="00BA22C6" w:rsidRPr="00BA22C6" w:rsidRDefault="00037CC4" w:rsidP="00015B7B">
      <w:pPr>
        <w:pStyle w:val="ListParagraph"/>
        <w:numPr>
          <w:ilvl w:val="1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Click on </w:t>
      </w:r>
      <w:r w:rsidRPr="00037CC4">
        <w:rPr>
          <w:b/>
          <w:bCs/>
          <w:sz w:val="22"/>
          <w:szCs w:val="22"/>
        </w:rPr>
        <w:t>Open in SharePoint</w:t>
      </w:r>
      <w:r>
        <w:rPr>
          <w:b/>
          <w:bCs/>
          <w:sz w:val="22"/>
          <w:szCs w:val="22"/>
        </w:rPr>
        <w:t xml:space="preserve"> </w:t>
      </w:r>
      <w:r w:rsidRPr="00037CC4">
        <w:rPr>
          <w:sz w:val="22"/>
          <w:szCs w:val="22"/>
        </w:rPr>
        <w:t>link</w:t>
      </w:r>
      <w:r>
        <w:rPr>
          <w:sz w:val="22"/>
          <w:szCs w:val="22"/>
        </w:rPr>
        <w:t xml:space="preserve">, afterwards you will be redirected to the </w:t>
      </w:r>
      <w:r w:rsidRPr="00037CC4">
        <w:rPr>
          <w:b/>
          <w:bCs/>
          <w:sz w:val="22"/>
          <w:szCs w:val="22"/>
        </w:rPr>
        <w:t>External Collaboration</w:t>
      </w:r>
      <w:r>
        <w:rPr>
          <w:b/>
          <w:bCs/>
          <w:sz w:val="22"/>
          <w:szCs w:val="22"/>
        </w:rPr>
        <w:t xml:space="preserve"> SharePoint Online Site. </w:t>
      </w:r>
    </w:p>
    <w:p w14:paraId="23905C5E" w14:textId="55B0A8B6" w:rsidR="00037CC4" w:rsidRPr="00015B7B" w:rsidRDefault="00BA22C6" w:rsidP="00015B7B">
      <w:pPr>
        <w:pStyle w:val="ListParagraph"/>
        <w:numPr>
          <w:ilvl w:val="1"/>
          <w:numId w:val="2"/>
        </w:numPr>
        <w:rPr>
          <w:sz w:val="22"/>
          <w:szCs w:val="22"/>
        </w:rPr>
      </w:pPr>
      <w:r w:rsidRPr="00015B7B">
        <w:rPr>
          <w:noProof/>
          <w:color w:val="00206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C25C6D8" wp14:editId="42B4AF97">
                <wp:simplePos x="0" y="0"/>
                <wp:positionH relativeFrom="column">
                  <wp:posOffset>2666773</wp:posOffset>
                </wp:positionH>
                <wp:positionV relativeFrom="paragraph">
                  <wp:posOffset>1153302</wp:posOffset>
                </wp:positionV>
                <wp:extent cx="1139588" cy="238125"/>
                <wp:effectExtent l="0" t="0" r="22860" b="2857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9588" cy="238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57EAEA" id="Rectangle 38" o:spid="_x0000_s1026" style="position:absolute;margin-left:210pt;margin-top:90.8pt;width:89.75pt;height:18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" filled="f" strokecolor="#51031e [1604]" strokeweight="2pt"/>
            </w:pict>
          </mc:Fallback>
        </mc:AlternateContent>
      </w:r>
      <w:r w:rsidRPr="00037CC4">
        <w:rPr>
          <w:noProof/>
        </w:rPr>
        <w:drawing>
          <wp:anchor distT="0" distB="0" distL="114300" distR="114300" simplePos="0" relativeHeight="251680768" behindDoc="0" locked="0" layoutInCell="1" allowOverlap="1" wp14:anchorId="51878C44" wp14:editId="5BDE32A0">
            <wp:simplePos x="0" y="0"/>
            <wp:positionH relativeFrom="margin">
              <wp:align>left</wp:align>
            </wp:positionH>
            <wp:positionV relativeFrom="paragraph">
              <wp:posOffset>405235</wp:posOffset>
            </wp:positionV>
            <wp:extent cx="6558915" cy="2703195"/>
            <wp:effectExtent l="19050" t="19050" r="13335" b="2095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319" cy="27195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7CC4" w:rsidRPr="00015B7B">
        <w:rPr>
          <w:sz w:val="22"/>
          <w:szCs w:val="22"/>
        </w:rPr>
        <w:t xml:space="preserve">From here you can </w:t>
      </w:r>
      <w:r w:rsidR="00090967" w:rsidRPr="00015B7B">
        <w:rPr>
          <w:b/>
          <w:bCs/>
          <w:sz w:val="22"/>
          <w:szCs w:val="22"/>
        </w:rPr>
        <w:t>M</w:t>
      </w:r>
      <w:r w:rsidR="00037CC4" w:rsidRPr="00015B7B">
        <w:rPr>
          <w:b/>
          <w:bCs/>
          <w:sz w:val="22"/>
          <w:szCs w:val="22"/>
        </w:rPr>
        <w:t xml:space="preserve">anage </w:t>
      </w:r>
      <w:r w:rsidR="00090967" w:rsidRPr="00015B7B">
        <w:rPr>
          <w:b/>
          <w:bCs/>
          <w:sz w:val="22"/>
          <w:szCs w:val="22"/>
        </w:rPr>
        <w:t>A</w:t>
      </w:r>
      <w:r w:rsidR="00037CC4" w:rsidRPr="00015B7B">
        <w:rPr>
          <w:b/>
          <w:bCs/>
          <w:sz w:val="22"/>
          <w:szCs w:val="22"/>
        </w:rPr>
        <w:t>ccess</w:t>
      </w:r>
      <w:r w:rsidR="00037CC4" w:rsidRPr="00015B7B">
        <w:rPr>
          <w:sz w:val="22"/>
          <w:szCs w:val="22"/>
        </w:rPr>
        <w:t xml:space="preserve"> </w:t>
      </w:r>
      <w:r w:rsidR="00090967" w:rsidRPr="00015B7B">
        <w:rPr>
          <w:sz w:val="22"/>
          <w:szCs w:val="22"/>
        </w:rPr>
        <w:t>to the client folder</w:t>
      </w:r>
      <w:r w:rsidR="00552B1C" w:rsidRPr="00015B7B">
        <w:rPr>
          <w:sz w:val="22"/>
          <w:szCs w:val="22"/>
        </w:rPr>
        <w:t xml:space="preserve">, by selecting the </w:t>
      </w:r>
      <w:r w:rsidR="00552B1C" w:rsidRPr="00015B7B">
        <w:rPr>
          <w:b/>
          <w:bCs/>
          <w:sz w:val="22"/>
          <w:szCs w:val="22"/>
        </w:rPr>
        <w:t>ellipses</w:t>
      </w:r>
      <w:r w:rsidR="00552B1C" w:rsidRPr="00015B7B">
        <w:rPr>
          <w:sz w:val="22"/>
          <w:szCs w:val="22"/>
        </w:rPr>
        <w:t xml:space="preserve"> and “</w:t>
      </w:r>
      <w:r w:rsidR="00552B1C" w:rsidRPr="00015B7B">
        <w:rPr>
          <w:b/>
          <w:bCs/>
          <w:sz w:val="22"/>
          <w:szCs w:val="22"/>
        </w:rPr>
        <w:t>Manage</w:t>
      </w:r>
      <w:r w:rsidR="00552B1C" w:rsidRPr="00015B7B">
        <w:rPr>
          <w:sz w:val="22"/>
          <w:szCs w:val="22"/>
        </w:rPr>
        <w:t xml:space="preserve"> </w:t>
      </w:r>
      <w:r w:rsidR="00552B1C" w:rsidRPr="00015B7B">
        <w:rPr>
          <w:b/>
          <w:bCs/>
          <w:sz w:val="22"/>
          <w:szCs w:val="22"/>
        </w:rPr>
        <w:t>Access”</w:t>
      </w:r>
      <w:r w:rsidR="00552B1C" w:rsidRPr="00015B7B">
        <w:rPr>
          <w:sz w:val="22"/>
          <w:szCs w:val="22"/>
        </w:rPr>
        <w:t xml:space="preserve"> option from the drop-down menu</w:t>
      </w:r>
    </w:p>
    <w:p w14:paraId="2560D49D" w14:textId="6293A6F4" w:rsidR="006B18C1" w:rsidRDefault="006B18C1" w:rsidP="006B18C1">
      <w:pPr>
        <w:pStyle w:val="ListParagraph"/>
        <w:numPr>
          <w:ilvl w:val="1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The “</w:t>
      </w:r>
      <w:r w:rsidRPr="00FC2B7C">
        <w:rPr>
          <w:b/>
          <w:bCs/>
          <w:sz w:val="22"/>
          <w:szCs w:val="22"/>
        </w:rPr>
        <w:t>Manage</w:t>
      </w:r>
      <w:r>
        <w:rPr>
          <w:sz w:val="22"/>
          <w:szCs w:val="22"/>
        </w:rPr>
        <w:t xml:space="preserve"> </w:t>
      </w:r>
      <w:r w:rsidRPr="00FC2B7C">
        <w:rPr>
          <w:b/>
          <w:bCs/>
          <w:sz w:val="22"/>
          <w:szCs w:val="22"/>
        </w:rPr>
        <w:t>Access</w:t>
      </w:r>
      <w:r>
        <w:rPr>
          <w:sz w:val="22"/>
          <w:szCs w:val="22"/>
        </w:rPr>
        <w:t>” pane displayed on the left-hand side of the page will allow content managers to add or remove users as well as to grant specific permissions (Read, Write, Owner, etc.)</w:t>
      </w:r>
    </w:p>
    <w:p w14:paraId="122821BC" w14:textId="70051B99" w:rsidR="00037CC4" w:rsidRDefault="00037CC4" w:rsidP="00037CC4">
      <w:pPr>
        <w:pStyle w:val="ListParagraph"/>
        <w:ind w:left="360"/>
        <w:rPr>
          <w:sz w:val="22"/>
          <w:szCs w:val="22"/>
        </w:rPr>
      </w:pPr>
    </w:p>
    <w:p w14:paraId="1D0838D9" w14:textId="28D60E19" w:rsidR="0095068C" w:rsidRPr="0095068C" w:rsidRDefault="0095068C" w:rsidP="0095068C">
      <w:pPr>
        <w:pStyle w:val="ListParagraph"/>
        <w:keepNext/>
        <w:keepLines/>
        <w:numPr>
          <w:ilvl w:val="0"/>
          <w:numId w:val="37"/>
        </w:numPr>
        <w:spacing w:line="240" w:lineRule="atLeast"/>
        <w:contextualSpacing w:val="0"/>
        <w:outlineLvl w:val="4"/>
        <w:rPr>
          <w:b/>
          <w:bCs/>
          <w:vanish/>
          <w:sz w:val="24"/>
          <w:szCs w:val="24"/>
        </w:rPr>
      </w:pPr>
    </w:p>
    <w:p w14:paraId="55573BBC" w14:textId="77777777" w:rsidR="0095068C" w:rsidRPr="0095068C" w:rsidRDefault="0095068C" w:rsidP="0095068C">
      <w:pPr>
        <w:pStyle w:val="ListParagraph"/>
        <w:keepNext/>
        <w:keepLines/>
        <w:numPr>
          <w:ilvl w:val="0"/>
          <w:numId w:val="37"/>
        </w:numPr>
        <w:spacing w:line="240" w:lineRule="atLeast"/>
        <w:contextualSpacing w:val="0"/>
        <w:outlineLvl w:val="4"/>
        <w:rPr>
          <w:b/>
          <w:bCs/>
          <w:vanish/>
          <w:sz w:val="24"/>
          <w:szCs w:val="24"/>
        </w:rPr>
      </w:pPr>
    </w:p>
    <w:p w14:paraId="72CAA252" w14:textId="2BCE7263" w:rsidR="0095068C" w:rsidRPr="0095068C" w:rsidRDefault="0095068C" w:rsidP="0095068C">
      <w:pPr>
        <w:pStyle w:val="Heading5"/>
        <w:numPr>
          <w:ilvl w:val="1"/>
          <w:numId w:val="37"/>
        </w:numPr>
        <w:rPr>
          <w:rFonts w:eastAsiaTheme="minorHAnsi" w:cs="Arial"/>
          <w:b/>
          <w:bCs/>
          <w:spacing w:val="0"/>
          <w:kern w:val="0"/>
          <w:sz w:val="24"/>
          <w:szCs w:val="24"/>
        </w:rPr>
      </w:pPr>
      <w:r>
        <w:rPr>
          <w:rFonts w:eastAsiaTheme="minorHAnsi" w:cs="Arial"/>
          <w:b/>
          <w:bCs/>
          <w:spacing w:val="0"/>
          <w:kern w:val="0"/>
          <w:sz w:val="24"/>
          <w:szCs w:val="24"/>
        </w:rPr>
        <w:t>Grant Permissions via Link:</w:t>
      </w:r>
    </w:p>
    <w:p w14:paraId="78EB4194" w14:textId="5A844C65" w:rsidR="0095068C" w:rsidRPr="0095068C" w:rsidRDefault="0095068C" w:rsidP="0095068C">
      <w:pPr>
        <w:pStyle w:val="ListParagraph"/>
        <w:rPr>
          <w:sz w:val="22"/>
          <w:szCs w:val="22"/>
        </w:rPr>
      </w:pPr>
    </w:p>
    <w:p w14:paraId="3C255BC4" w14:textId="3F5044DE" w:rsidR="00A21C4B" w:rsidRPr="00A21C4B" w:rsidRDefault="00A21C4B" w:rsidP="00A21C4B">
      <w:pPr>
        <w:rPr>
          <w:sz w:val="22"/>
          <w:szCs w:val="22"/>
        </w:rPr>
      </w:pPr>
    </w:p>
    <w:p w14:paraId="7B251C73" w14:textId="2838A408" w:rsidR="007C7758" w:rsidRPr="00376240" w:rsidRDefault="00A60F38" w:rsidP="00376240">
      <w:pPr>
        <w:pStyle w:val="ListParagraph"/>
        <w:numPr>
          <w:ilvl w:val="0"/>
          <w:numId w:val="32"/>
        </w:numPr>
        <w:rPr>
          <w:sz w:val="22"/>
          <w:szCs w:val="22"/>
        </w:rPr>
      </w:pPr>
      <w:r w:rsidRPr="00FC2B7C">
        <w:rPr>
          <w:noProof/>
        </w:rPr>
        <w:drawing>
          <wp:anchor distT="0" distB="0" distL="114300" distR="114300" simplePos="0" relativeHeight="251683840" behindDoc="1" locked="0" layoutInCell="1" allowOverlap="1" wp14:anchorId="275B45E6" wp14:editId="47DE124F">
            <wp:simplePos x="0" y="0"/>
            <wp:positionH relativeFrom="margin">
              <wp:align>left</wp:align>
            </wp:positionH>
            <wp:positionV relativeFrom="paragraph">
              <wp:posOffset>26670</wp:posOffset>
            </wp:positionV>
            <wp:extent cx="2900680" cy="6086475"/>
            <wp:effectExtent l="19050" t="19050" r="13970" b="28575"/>
            <wp:wrapTight wrapText="bothSides">
              <wp:wrapPolygon edited="0">
                <wp:start x="-142" y="-68"/>
                <wp:lineTo x="-142" y="21634"/>
                <wp:lineTo x="21562" y="21634"/>
                <wp:lineTo x="21562" y="-68"/>
                <wp:lineTo x="-142" y="-68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249"/>
                    <a:stretch/>
                  </pic:blipFill>
                  <pic:spPr bwMode="auto">
                    <a:xfrm>
                      <a:off x="0" y="0"/>
                      <a:ext cx="2900680" cy="60864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61718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C2B7C" w:rsidRPr="00376240">
        <w:rPr>
          <w:sz w:val="22"/>
          <w:szCs w:val="22"/>
        </w:rPr>
        <w:t>Managers can grant access to other users by using the “</w:t>
      </w:r>
      <w:r w:rsidR="00FC2B7C" w:rsidRPr="00376240">
        <w:rPr>
          <w:b/>
          <w:bCs/>
          <w:sz w:val="22"/>
          <w:szCs w:val="22"/>
        </w:rPr>
        <w:t>Share</w:t>
      </w:r>
      <w:r w:rsidR="00FC2B7C" w:rsidRPr="00376240">
        <w:rPr>
          <w:sz w:val="22"/>
          <w:szCs w:val="22"/>
        </w:rPr>
        <w:t>” button</w:t>
      </w:r>
      <w:r w:rsidR="00015B7B" w:rsidRPr="00376240">
        <w:rPr>
          <w:sz w:val="22"/>
          <w:szCs w:val="22"/>
        </w:rPr>
        <w:t>:</w:t>
      </w:r>
      <w:r w:rsidR="007C7758" w:rsidRPr="00376240">
        <w:rPr>
          <w:sz w:val="22"/>
          <w:szCs w:val="22"/>
        </w:rPr>
        <w:t xml:space="preserve"> </w:t>
      </w:r>
    </w:p>
    <w:p w14:paraId="3D348F98" w14:textId="2539748A" w:rsidR="00FC2135" w:rsidRPr="00FC2135" w:rsidRDefault="00A21C4B" w:rsidP="00FC2135">
      <w:pPr>
        <w:pStyle w:val="ListParagraph"/>
        <w:ind w:left="780"/>
        <w:rPr>
          <w:sz w:val="22"/>
          <w:szCs w:val="22"/>
        </w:rPr>
      </w:pPr>
      <w:r w:rsidRPr="007C7758">
        <w:rPr>
          <w:noProof/>
          <w:sz w:val="22"/>
          <w:szCs w:val="22"/>
        </w:rPr>
        <w:drawing>
          <wp:anchor distT="0" distB="0" distL="114300" distR="114300" simplePos="0" relativeHeight="251684864" behindDoc="1" locked="0" layoutInCell="1" allowOverlap="1" wp14:anchorId="6FE1B9C1" wp14:editId="63FEC574">
            <wp:simplePos x="0" y="0"/>
            <wp:positionH relativeFrom="column">
              <wp:posOffset>3459480</wp:posOffset>
            </wp:positionH>
            <wp:positionV relativeFrom="paragraph">
              <wp:posOffset>145415</wp:posOffset>
            </wp:positionV>
            <wp:extent cx="2476500" cy="3035300"/>
            <wp:effectExtent l="19050" t="19050" r="19050" b="12700"/>
            <wp:wrapTight wrapText="bothSides">
              <wp:wrapPolygon edited="0">
                <wp:start x="-166" y="-136"/>
                <wp:lineTo x="-166" y="21555"/>
                <wp:lineTo x="21600" y="21555"/>
                <wp:lineTo x="21600" y="-136"/>
                <wp:lineTo x="-166" y="-136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0353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61718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55EF35" w14:textId="66C94FCF" w:rsidR="00333FFC" w:rsidRDefault="00333FFC" w:rsidP="007C7758">
      <w:pPr>
        <w:pStyle w:val="ListParagraph"/>
        <w:ind w:left="780"/>
        <w:rPr>
          <w:sz w:val="22"/>
          <w:szCs w:val="22"/>
        </w:rPr>
      </w:pPr>
    </w:p>
    <w:p w14:paraId="6E700CBF" w14:textId="279530C9" w:rsidR="00FC2B7C" w:rsidRPr="00333FFC" w:rsidRDefault="00FC2B7C" w:rsidP="00333FFC">
      <w:pPr>
        <w:rPr>
          <w:sz w:val="22"/>
          <w:szCs w:val="22"/>
        </w:rPr>
      </w:pPr>
      <w:r w:rsidRPr="00333FFC">
        <w:rPr>
          <w:sz w:val="22"/>
          <w:szCs w:val="22"/>
        </w:rPr>
        <w:t xml:space="preserve"> </w:t>
      </w:r>
    </w:p>
    <w:p w14:paraId="68E43949" w14:textId="757AA79D" w:rsidR="00552B1C" w:rsidRDefault="00552B1C" w:rsidP="00037CC4">
      <w:pPr>
        <w:pStyle w:val="ListParagraph"/>
        <w:ind w:left="360"/>
        <w:rPr>
          <w:sz w:val="22"/>
          <w:szCs w:val="22"/>
        </w:rPr>
      </w:pPr>
    </w:p>
    <w:p w14:paraId="76BA8BC7" w14:textId="61CD20C3" w:rsidR="00FC2B7C" w:rsidRDefault="00A21C4B" w:rsidP="00037CC4">
      <w:pPr>
        <w:pStyle w:val="ListParagraph"/>
        <w:ind w:left="360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3D9D8C8" wp14:editId="25BFB20D">
                <wp:simplePos x="0" y="0"/>
                <wp:positionH relativeFrom="column">
                  <wp:posOffset>3554730</wp:posOffset>
                </wp:positionH>
                <wp:positionV relativeFrom="paragraph">
                  <wp:posOffset>143510</wp:posOffset>
                </wp:positionV>
                <wp:extent cx="2247900" cy="371475"/>
                <wp:effectExtent l="0" t="0" r="19050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3714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4EF040B" id="Rectangle 30" o:spid="_x0000_s1026" style="position:absolute;margin-left:279.9pt;margin-top:11.3pt;width:177pt;height:29.2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" filled="f" strokecolor="#51031e [1604]" strokeweight="2pt"/>
            </w:pict>
          </mc:Fallback>
        </mc:AlternateContent>
      </w:r>
    </w:p>
    <w:p w14:paraId="771C130E" w14:textId="3A3EBC72" w:rsidR="00FC2B7C" w:rsidRDefault="0095068C" w:rsidP="00037CC4">
      <w:pPr>
        <w:pStyle w:val="ListParagraph"/>
        <w:ind w:left="360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82601D8" wp14:editId="37FC4D16">
                <wp:simplePos x="0" y="0"/>
                <wp:positionH relativeFrom="margin">
                  <wp:align>center</wp:align>
                </wp:positionH>
                <wp:positionV relativeFrom="paragraph">
                  <wp:posOffset>111125</wp:posOffset>
                </wp:positionV>
                <wp:extent cx="647700" cy="0"/>
                <wp:effectExtent l="0" t="95250" r="0" b="1524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AD4C1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0;margin-top:8.75pt;width:51pt;height:0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" strokecolor="#b50745 [3207]" strokeweight="3pt">
                <v:stroke endarrow="block"/>
                <v:shadow on="t" color="black" opacity="22937f" origin=",.5" offset="0,.63889mm"/>
                <w10:wrap anchorx="margin"/>
              </v:shape>
            </w:pict>
          </mc:Fallback>
        </mc:AlternateContent>
      </w:r>
    </w:p>
    <w:p w14:paraId="1944E9AB" w14:textId="5B3A1EB6" w:rsidR="00FC2B7C" w:rsidRDefault="00FC2B7C" w:rsidP="00037CC4">
      <w:pPr>
        <w:pStyle w:val="ListParagraph"/>
        <w:ind w:left="360"/>
        <w:rPr>
          <w:sz w:val="22"/>
          <w:szCs w:val="22"/>
        </w:rPr>
      </w:pPr>
    </w:p>
    <w:p w14:paraId="36ACF551" w14:textId="2C95F2FE" w:rsidR="00FC2B7C" w:rsidRDefault="00FC2B7C" w:rsidP="00037CC4">
      <w:pPr>
        <w:pStyle w:val="ListParagraph"/>
        <w:ind w:left="360"/>
        <w:rPr>
          <w:sz w:val="22"/>
          <w:szCs w:val="22"/>
        </w:rPr>
      </w:pPr>
    </w:p>
    <w:p w14:paraId="5CCCA966" w14:textId="4D17AD6E" w:rsidR="00552B1C" w:rsidRDefault="00552B1C" w:rsidP="00037CC4">
      <w:pPr>
        <w:pStyle w:val="ListParagraph"/>
        <w:ind w:left="360"/>
        <w:rPr>
          <w:sz w:val="22"/>
          <w:szCs w:val="22"/>
        </w:rPr>
      </w:pPr>
    </w:p>
    <w:p w14:paraId="3F028C81" w14:textId="1D6E6E52" w:rsidR="007C7758" w:rsidRDefault="007C7758" w:rsidP="00037CC4">
      <w:pPr>
        <w:pStyle w:val="ListParagraph"/>
        <w:ind w:left="360"/>
        <w:rPr>
          <w:sz w:val="22"/>
          <w:szCs w:val="22"/>
        </w:rPr>
      </w:pPr>
    </w:p>
    <w:p w14:paraId="07BE32F5" w14:textId="69598989" w:rsidR="007C7758" w:rsidRDefault="007C7758" w:rsidP="00037CC4">
      <w:pPr>
        <w:pStyle w:val="ListParagraph"/>
        <w:ind w:left="360"/>
        <w:rPr>
          <w:sz w:val="22"/>
          <w:szCs w:val="22"/>
        </w:rPr>
      </w:pPr>
    </w:p>
    <w:p w14:paraId="21B745B5" w14:textId="0EF9F88A" w:rsidR="007C7758" w:rsidRDefault="007C7758" w:rsidP="00037CC4">
      <w:pPr>
        <w:pStyle w:val="ListParagraph"/>
        <w:ind w:left="360"/>
        <w:rPr>
          <w:sz w:val="22"/>
          <w:szCs w:val="22"/>
        </w:rPr>
      </w:pPr>
    </w:p>
    <w:p w14:paraId="26C07A0F" w14:textId="41176691" w:rsidR="007C7758" w:rsidRDefault="007C7758" w:rsidP="00037CC4">
      <w:pPr>
        <w:pStyle w:val="ListParagraph"/>
        <w:ind w:left="360"/>
        <w:rPr>
          <w:sz w:val="22"/>
          <w:szCs w:val="22"/>
        </w:rPr>
      </w:pPr>
    </w:p>
    <w:p w14:paraId="39C6AFB4" w14:textId="164F5CDE" w:rsidR="007C7758" w:rsidRDefault="007C7758" w:rsidP="00037CC4">
      <w:pPr>
        <w:pStyle w:val="ListParagraph"/>
        <w:ind w:left="360"/>
        <w:rPr>
          <w:sz w:val="22"/>
          <w:szCs w:val="22"/>
        </w:rPr>
      </w:pPr>
    </w:p>
    <w:p w14:paraId="7DAA6745" w14:textId="0D48ABDE" w:rsidR="007C7758" w:rsidRDefault="007C7758" w:rsidP="00037CC4">
      <w:pPr>
        <w:pStyle w:val="ListParagraph"/>
        <w:ind w:left="360"/>
        <w:rPr>
          <w:sz w:val="22"/>
          <w:szCs w:val="22"/>
        </w:rPr>
      </w:pPr>
    </w:p>
    <w:p w14:paraId="37F62968" w14:textId="799F58BD" w:rsidR="007C7758" w:rsidRDefault="007C7758" w:rsidP="00037CC4">
      <w:pPr>
        <w:pStyle w:val="ListParagraph"/>
        <w:ind w:left="360"/>
        <w:rPr>
          <w:sz w:val="22"/>
          <w:szCs w:val="22"/>
        </w:rPr>
      </w:pPr>
    </w:p>
    <w:p w14:paraId="711C4251" w14:textId="642920C6" w:rsidR="007C7758" w:rsidRDefault="007C7758" w:rsidP="00037CC4">
      <w:pPr>
        <w:pStyle w:val="ListParagraph"/>
        <w:ind w:left="360"/>
        <w:rPr>
          <w:sz w:val="22"/>
          <w:szCs w:val="22"/>
        </w:rPr>
      </w:pPr>
    </w:p>
    <w:p w14:paraId="18DB35CE" w14:textId="612AB471" w:rsidR="007C7758" w:rsidRDefault="00241F5D" w:rsidP="00037CC4">
      <w:pPr>
        <w:pStyle w:val="ListParagraph"/>
        <w:ind w:left="360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1D962F62" w14:textId="6BA5850E" w:rsidR="00FC2135" w:rsidRPr="00376240" w:rsidRDefault="00A21C4B" w:rsidP="00376240">
      <w:pPr>
        <w:pStyle w:val="ListParagraph"/>
        <w:numPr>
          <w:ilvl w:val="0"/>
          <w:numId w:val="32"/>
        </w:numPr>
        <w:spacing w:after="200"/>
        <w:rPr>
          <w:sz w:val="22"/>
          <w:szCs w:val="22"/>
        </w:rPr>
      </w:pPr>
      <w:r w:rsidRPr="00376240">
        <w:rPr>
          <w:sz w:val="22"/>
          <w:szCs w:val="22"/>
        </w:rPr>
        <w:t xml:space="preserve">By default, the link grants </w:t>
      </w:r>
      <w:r w:rsidRPr="00376240">
        <w:rPr>
          <w:b/>
          <w:bCs/>
          <w:sz w:val="22"/>
          <w:szCs w:val="22"/>
        </w:rPr>
        <w:t>edit</w:t>
      </w:r>
      <w:r w:rsidRPr="00376240">
        <w:rPr>
          <w:sz w:val="22"/>
          <w:szCs w:val="22"/>
        </w:rPr>
        <w:t xml:space="preserve"> </w:t>
      </w:r>
      <w:r w:rsidRPr="00376240">
        <w:rPr>
          <w:b/>
          <w:bCs/>
          <w:sz w:val="22"/>
          <w:szCs w:val="22"/>
        </w:rPr>
        <w:t>permissions</w:t>
      </w:r>
      <w:r w:rsidRPr="00376240">
        <w:rPr>
          <w:sz w:val="22"/>
          <w:szCs w:val="22"/>
        </w:rPr>
        <w:t xml:space="preserve"> to invited users. Clicking on the “</w:t>
      </w:r>
      <w:r w:rsidRPr="00376240">
        <w:rPr>
          <w:b/>
          <w:bCs/>
          <w:sz w:val="22"/>
          <w:szCs w:val="22"/>
        </w:rPr>
        <w:t>People you specify can edit</w:t>
      </w:r>
      <w:r w:rsidRPr="00376240">
        <w:rPr>
          <w:sz w:val="22"/>
          <w:szCs w:val="22"/>
        </w:rPr>
        <w:t>” link, offers more granular control over permissions.</w:t>
      </w:r>
      <w:r w:rsidR="00FC2135" w:rsidRPr="00376240">
        <w:rPr>
          <w:sz w:val="22"/>
          <w:szCs w:val="22"/>
        </w:rPr>
        <w:br w:type="page"/>
      </w:r>
    </w:p>
    <w:p w14:paraId="26923D5D" w14:textId="557C0D6F" w:rsidR="00111A66" w:rsidRPr="00376240" w:rsidRDefault="00A21C4B" w:rsidP="00376240">
      <w:pPr>
        <w:pStyle w:val="ListParagraph"/>
        <w:numPr>
          <w:ilvl w:val="0"/>
          <w:numId w:val="34"/>
        </w:numPr>
        <w:rPr>
          <w:b/>
          <w:bCs/>
          <w:sz w:val="22"/>
          <w:szCs w:val="22"/>
        </w:rPr>
      </w:pPr>
      <w:r w:rsidRPr="00376240">
        <w:rPr>
          <w:b/>
          <w:bCs/>
          <w:sz w:val="22"/>
          <w:szCs w:val="22"/>
        </w:rPr>
        <w:lastRenderedPageBreak/>
        <w:t xml:space="preserve">Content Managers </w:t>
      </w:r>
      <w:r w:rsidRPr="00376240">
        <w:rPr>
          <w:sz w:val="22"/>
          <w:szCs w:val="22"/>
        </w:rPr>
        <w:t>can change who can access the link and whether people can edit the shared folder, by unchecking the “</w:t>
      </w:r>
      <w:r w:rsidRPr="00376240">
        <w:rPr>
          <w:b/>
          <w:bCs/>
          <w:sz w:val="22"/>
          <w:szCs w:val="22"/>
        </w:rPr>
        <w:t>Allow Editing”</w:t>
      </w:r>
      <w:r w:rsidRPr="00376240">
        <w:rPr>
          <w:sz w:val="22"/>
          <w:szCs w:val="22"/>
        </w:rPr>
        <w:t xml:space="preserve"> option.</w:t>
      </w:r>
    </w:p>
    <w:p w14:paraId="6984E387" w14:textId="6F8E1A47" w:rsidR="00111A66" w:rsidRPr="00376240" w:rsidRDefault="00111A66" w:rsidP="00376240">
      <w:pPr>
        <w:pStyle w:val="ListParagraph"/>
        <w:numPr>
          <w:ilvl w:val="0"/>
          <w:numId w:val="34"/>
        </w:numPr>
        <w:rPr>
          <w:b/>
          <w:bCs/>
          <w:sz w:val="22"/>
          <w:szCs w:val="22"/>
        </w:rPr>
      </w:pPr>
      <w:r w:rsidRPr="00376240">
        <w:rPr>
          <w:b/>
          <w:bCs/>
          <w:sz w:val="22"/>
          <w:szCs w:val="22"/>
        </w:rPr>
        <w:t>Options</w:t>
      </w:r>
      <w:r w:rsidRPr="00376240">
        <w:rPr>
          <w:sz w:val="22"/>
          <w:szCs w:val="22"/>
        </w:rPr>
        <w:t xml:space="preserve"> for </w:t>
      </w:r>
      <w:r w:rsidRPr="00376240">
        <w:rPr>
          <w:b/>
          <w:bCs/>
          <w:sz w:val="22"/>
          <w:szCs w:val="22"/>
        </w:rPr>
        <w:t>Who would you like this link to work for</w:t>
      </w:r>
      <w:r w:rsidR="00015B7B" w:rsidRPr="00376240">
        <w:rPr>
          <w:b/>
          <w:bCs/>
          <w:sz w:val="22"/>
          <w:szCs w:val="22"/>
        </w:rPr>
        <w:t>:</w:t>
      </w:r>
    </w:p>
    <w:p w14:paraId="67548735" w14:textId="5299C101" w:rsidR="00376240" w:rsidRPr="00376240" w:rsidRDefault="006B18C1" w:rsidP="00376240">
      <w:pPr>
        <w:pStyle w:val="ListParagraph"/>
        <w:ind w:left="360"/>
        <w:rPr>
          <w:b/>
          <w:bCs/>
          <w:sz w:val="22"/>
          <w:szCs w:val="22"/>
        </w:rPr>
      </w:pPr>
      <w:r w:rsidRPr="00B61DD0">
        <w:rPr>
          <w:noProof/>
          <w:sz w:val="22"/>
          <w:szCs w:val="22"/>
        </w:rPr>
        <w:drawing>
          <wp:anchor distT="0" distB="0" distL="114300" distR="114300" simplePos="0" relativeHeight="251686912" behindDoc="1" locked="0" layoutInCell="1" allowOverlap="1" wp14:anchorId="573D193B" wp14:editId="590ABD0A">
            <wp:simplePos x="0" y="0"/>
            <wp:positionH relativeFrom="margin">
              <wp:align>left</wp:align>
            </wp:positionH>
            <wp:positionV relativeFrom="paragraph">
              <wp:posOffset>22860</wp:posOffset>
            </wp:positionV>
            <wp:extent cx="2872740" cy="3514725"/>
            <wp:effectExtent l="19050" t="19050" r="22860" b="9525"/>
            <wp:wrapTight wrapText="bothSides">
              <wp:wrapPolygon edited="0">
                <wp:start x="-143" y="-117"/>
                <wp:lineTo x="-143" y="21541"/>
                <wp:lineTo x="21629" y="21541"/>
                <wp:lineTo x="21629" y="-117"/>
                <wp:lineTo x="-143" y="-117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35147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61718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8C3C97" w14:textId="70C0ADF0" w:rsidR="00111A66" w:rsidRPr="00111A66" w:rsidRDefault="00111A66" w:rsidP="00111A66">
      <w:pPr>
        <w:pStyle w:val="ListParagraph"/>
        <w:rPr>
          <w:sz w:val="22"/>
          <w:szCs w:val="22"/>
        </w:rPr>
      </w:pPr>
    </w:p>
    <w:p w14:paraId="4F423E43" w14:textId="53D1B3CD" w:rsidR="00111A66" w:rsidRPr="00376240" w:rsidRDefault="00111A66" w:rsidP="00376240">
      <w:pPr>
        <w:pStyle w:val="ListParagraph"/>
        <w:numPr>
          <w:ilvl w:val="6"/>
          <w:numId w:val="33"/>
        </w:numPr>
        <w:rPr>
          <w:sz w:val="22"/>
          <w:szCs w:val="22"/>
        </w:rPr>
      </w:pPr>
      <w:r w:rsidRPr="00376240">
        <w:rPr>
          <w:sz w:val="22"/>
          <w:szCs w:val="22"/>
          <w:u w:val="single"/>
        </w:rPr>
        <w:t>People in “Zedra” with this link option</w:t>
      </w:r>
      <w:r w:rsidRPr="00376240">
        <w:rPr>
          <w:sz w:val="22"/>
          <w:szCs w:val="22"/>
        </w:rPr>
        <w:t>:  gives anyone in your organization who has the link access to the file, whether they receive it directly from you or forwarded from someone else.</w:t>
      </w:r>
    </w:p>
    <w:p w14:paraId="3CFF78A4" w14:textId="2775C654" w:rsidR="00111A66" w:rsidRPr="00376240" w:rsidRDefault="00111A66" w:rsidP="00376240">
      <w:pPr>
        <w:pStyle w:val="ListParagraph"/>
        <w:numPr>
          <w:ilvl w:val="6"/>
          <w:numId w:val="33"/>
        </w:numPr>
        <w:rPr>
          <w:sz w:val="22"/>
          <w:szCs w:val="22"/>
        </w:rPr>
      </w:pPr>
      <w:r w:rsidRPr="00376240">
        <w:rPr>
          <w:sz w:val="22"/>
          <w:szCs w:val="22"/>
          <w:u w:val="single"/>
        </w:rPr>
        <w:t>People with existing access</w:t>
      </w:r>
      <w:r w:rsidRPr="00376240">
        <w:rPr>
          <w:sz w:val="22"/>
          <w:szCs w:val="22"/>
        </w:rPr>
        <w:t xml:space="preserve"> can be used by people who already have access to the document or folder. Use this if you just want to send a link to somebody who already has access. </w:t>
      </w:r>
    </w:p>
    <w:p w14:paraId="78481BC5" w14:textId="2A389D32" w:rsidR="00111A66" w:rsidRDefault="00111A66" w:rsidP="00376240">
      <w:pPr>
        <w:pStyle w:val="ListParagraph"/>
        <w:numPr>
          <w:ilvl w:val="6"/>
          <w:numId w:val="33"/>
        </w:numPr>
        <w:rPr>
          <w:sz w:val="22"/>
          <w:szCs w:val="22"/>
        </w:rPr>
      </w:pPr>
      <w:r w:rsidRPr="00376240">
        <w:rPr>
          <w:sz w:val="22"/>
          <w:szCs w:val="22"/>
          <w:u w:val="single"/>
        </w:rPr>
        <w:t>Specific people</w:t>
      </w:r>
      <w:r w:rsidRPr="00376240">
        <w:rPr>
          <w:sz w:val="22"/>
          <w:szCs w:val="22"/>
        </w:rPr>
        <w:t xml:space="preserve"> option</w:t>
      </w:r>
      <w:r w:rsidRPr="00376240">
        <w:rPr>
          <w:sz w:val="22"/>
          <w:szCs w:val="22"/>
          <w:u w:val="single"/>
        </w:rPr>
        <w:t>,</w:t>
      </w:r>
      <w:r w:rsidRPr="00376240">
        <w:rPr>
          <w:sz w:val="22"/>
          <w:szCs w:val="22"/>
        </w:rPr>
        <w:t xml:space="preserve"> provides access only to the people you specify. </w:t>
      </w:r>
    </w:p>
    <w:p w14:paraId="2373F5D9" w14:textId="77F073CA" w:rsidR="006B18C1" w:rsidRPr="006B18C1" w:rsidRDefault="006B18C1" w:rsidP="006B18C1">
      <w:pPr>
        <w:rPr>
          <w:sz w:val="22"/>
          <w:szCs w:val="22"/>
        </w:rPr>
      </w:pPr>
    </w:p>
    <w:p w14:paraId="2025ECBF" w14:textId="5E9716C6" w:rsidR="006B18C1" w:rsidRDefault="009E6047" w:rsidP="006B18C1">
      <w:pPr>
        <w:pStyle w:val="ListParagraph"/>
        <w:numPr>
          <w:ilvl w:val="1"/>
          <w:numId w:val="33"/>
        </w:numPr>
        <w:rPr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0038438" wp14:editId="3277DFF2">
                <wp:simplePos x="0" y="0"/>
                <wp:positionH relativeFrom="column">
                  <wp:posOffset>93033</wp:posOffset>
                </wp:positionH>
                <wp:positionV relativeFrom="paragraph">
                  <wp:posOffset>187676</wp:posOffset>
                </wp:positionV>
                <wp:extent cx="1143000" cy="438150"/>
                <wp:effectExtent l="0" t="0" r="1905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38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8CEB6B" id="Rectangle 25" o:spid="_x0000_s1026" style="position:absolute;margin-left:7.35pt;margin-top:14.8pt;width:90pt;height:34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" filled="f" strokecolor="#51031e [1604]" strokeweight="2pt"/>
            </w:pict>
          </mc:Fallback>
        </mc:AlternateContent>
      </w:r>
      <w:r w:rsidR="006B18C1" w:rsidRPr="00015B7B">
        <w:rPr>
          <w:sz w:val="22"/>
          <w:szCs w:val="22"/>
        </w:rPr>
        <w:t xml:space="preserve">After all the permissions have been modified accordingly, select </w:t>
      </w:r>
      <w:r w:rsidR="006B18C1" w:rsidRPr="00376240">
        <w:rPr>
          <w:b/>
          <w:bCs/>
          <w:sz w:val="22"/>
          <w:szCs w:val="22"/>
        </w:rPr>
        <w:t>Apply</w:t>
      </w:r>
      <w:r w:rsidR="006B18C1" w:rsidRPr="00015B7B">
        <w:rPr>
          <w:sz w:val="22"/>
          <w:szCs w:val="22"/>
        </w:rPr>
        <w:t xml:space="preserve"> to save the changes </w:t>
      </w:r>
    </w:p>
    <w:p w14:paraId="46662924" w14:textId="15699F0A" w:rsidR="006B18C1" w:rsidRPr="00376240" w:rsidRDefault="006B18C1" w:rsidP="006B18C1">
      <w:pPr>
        <w:pStyle w:val="ListParagraph"/>
        <w:ind w:left="5100"/>
        <w:rPr>
          <w:sz w:val="22"/>
          <w:szCs w:val="22"/>
        </w:rPr>
      </w:pPr>
    </w:p>
    <w:p w14:paraId="1F98FB94" w14:textId="67A98025" w:rsidR="00376240" w:rsidRDefault="00376240" w:rsidP="00015B7B">
      <w:pPr>
        <w:pStyle w:val="ListParagraph"/>
        <w:ind w:left="5100"/>
        <w:rPr>
          <w:sz w:val="22"/>
          <w:szCs w:val="22"/>
        </w:rPr>
      </w:pPr>
    </w:p>
    <w:p w14:paraId="6CA5E92D" w14:textId="33EF461B" w:rsidR="009E6047" w:rsidRDefault="009E6047" w:rsidP="00015B7B">
      <w:pPr>
        <w:pStyle w:val="ListParagraph"/>
        <w:ind w:left="5100"/>
        <w:rPr>
          <w:sz w:val="22"/>
          <w:szCs w:val="22"/>
        </w:rPr>
      </w:pPr>
    </w:p>
    <w:p w14:paraId="7D613CDE" w14:textId="655196A6" w:rsidR="009E6047" w:rsidRDefault="009E6047" w:rsidP="00015B7B">
      <w:pPr>
        <w:pStyle w:val="ListParagraph"/>
        <w:ind w:left="5100"/>
        <w:rPr>
          <w:sz w:val="22"/>
          <w:szCs w:val="22"/>
        </w:rPr>
      </w:pPr>
    </w:p>
    <w:p w14:paraId="060D4DA7" w14:textId="77777777" w:rsidR="009E6047" w:rsidRDefault="009E6047" w:rsidP="00015B7B">
      <w:pPr>
        <w:pStyle w:val="ListParagraph"/>
        <w:ind w:left="5100"/>
        <w:rPr>
          <w:sz w:val="22"/>
          <w:szCs w:val="22"/>
        </w:rPr>
      </w:pPr>
    </w:p>
    <w:p w14:paraId="4D8B110B" w14:textId="740B0D84" w:rsidR="00015B7B" w:rsidRDefault="00376240" w:rsidP="00376240">
      <w:pPr>
        <w:pStyle w:val="ListParagraph"/>
        <w:numPr>
          <w:ilvl w:val="1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E</w:t>
      </w:r>
      <w:r w:rsidR="00015B7B" w:rsidRPr="00376240">
        <w:rPr>
          <w:sz w:val="22"/>
          <w:szCs w:val="22"/>
        </w:rPr>
        <w:t xml:space="preserve">nter the name or </w:t>
      </w:r>
      <w:r w:rsidR="00015B7B" w:rsidRPr="00376240">
        <w:rPr>
          <w:b/>
          <w:bCs/>
          <w:sz w:val="22"/>
          <w:szCs w:val="22"/>
        </w:rPr>
        <w:t>email</w:t>
      </w:r>
      <w:r w:rsidR="00015B7B" w:rsidRPr="00376240">
        <w:rPr>
          <w:sz w:val="22"/>
          <w:szCs w:val="22"/>
        </w:rPr>
        <w:t xml:space="preserve"> </w:t>
      </w:r>
      <w:r w:rsidR="00015B7B" w:rsidRPr="00376240">
        <w:rPr>
          <w:b/>
          <w:bCs/>
          <w:sz w:val="22"/>
          <w:szCs w:val="22"/>
        </w:rPr>
        <w:t>address</w:t>
      </w:r>
      <w:r w:rsidR="00015B7B" w:rsidRPr="00376240">
        <w:rPr>
          <w:sz w:val="22"/>
          <w:szCs w:val="22"/>
        </w:rPr>
        <w:t xml:space="preserve">, (optionally) a </w:t>
      </w:r>
      <w:r w:rsidR="00015B7B" w:rsidRPr="00376240">
        <w:rPr>
          <w:b/>
          <w:bCs/>
          <w:sz w:val="22"/>
          <w:szCs w:val="22"/>
        </w:rPr>
        <w:t>welcome</w:t>
      </w:r>
      <w:r w:rsidR="00015B7B" w:rsidRPr="00376240">
        <w:rPr>
          <w:sz w:val="22"/>
          <w:szCs w:val="22"/>
        </w:rPr>
        <w:t xml:space="preserve"> </w:t>
      </w:r>
      <w:r w:rsidR="00015B7B" w:rsidRPr="00376240">
        <w:rPr>
          <w:b/>
          <w:bCs/>
          <w:sz w:val="22"/>
          <w:szCs w:val="22"/>
        </w:rPr>
        <w:t>message</w:t>
      </w:r>
      <w:r w:rsidR="00015B7B" w:rsidRPr="00376240">
        <w:rPr>
          <w:sz w:val="22"/>
          <w:szCs w:val="22"/>
        </w:rPr>
        <w:t xml:space="preserve"> for the </w:t>
      </w:r>
      <w:r w:rsidR="00015B7B" w:rsidRPr="00376240">
        <w:rPr>
          <w:b/>
          <w:bCs/>
          <w:sz w:val="22"/>
          <w:szCs w:val="22"/>
        </w:rPr>
        <w:t>user</w:t>
      </w:r>
      <w:r w:rsidR="00015B7B" w:rsidRPr="00376240">
        <w:rPr>
          <w:sz w:val="22"/>
          <w:szCs w:val="22"/>
        </w:rPr>
        <w:t xml:space="preserve"> and </w:t>
      </w:r>
      <w:r>
        <w:rPr>
          <w:sz w:val="22"/>
          <w:szCs w:val="22"/>
        </w:rPr>
        <w:t xml:space="preserve">select </w:t>
      </w:r>
      <w:r w:rsidR="00015B7B" w:rsidRPr="00376240">
        <w:rPr>
          <w:b/>
          <w:bCs/>
          <w:sz w:val="22"/>
          <w:szCs w:val="22"/>
        </w:rPr>
        <w:t>Send</w:t>
      </w:r>
      <w:r w:rsidR="00015B7B" w:rsidRPr="00376240">
        <w:rPr>
          <w:sz w:val="22"/>
          <w:szCs w:val="22"/>
        </w:rPr>
        <w:t>. (The user will receive an email invite to the specific folder).</w:t>
      </w:r>
    </w:p>
    <w:p w14:paraId="20394A78" w14:textId="44256620" w:rsidR="0095068C" w:rsidRPr="00376240" w:rsidRDefault="0095068C" w:rsidP="0095068C">
      <w:pPr>
        <w:pStyle w:val="ListParagraph"/>
        <w:ind w:left="792"/>
        <w:rPr>
          <w:sz w:val="22"/>
          <w:szCs w:val="22"/>
        </w:rPr>
      </w:pPr>
    </w:p>
    <w:p w14:paraId="2FAF820F" w14:textId="56B3A09C" w:rsidR="00111A66" w:rsidRDefault="006B18C1" w:rsidP="00111A66">
      <w:pPr>
        <w:rPr>
          <w:b/>
          <w:bCs/>
          <w:sz w:val="22"/>
          <w:szCs w:val="22"/>
        </w:rPr>
      </w:pPr>
      <w:r w:rsidRPr="00376240">
        <w:rPr>
          <w:noProof/>
          <w:sz w:val="22"/>
          <w:szCs w:val="22"/>
        </w:rPr>
        <w:drawing>
          <wp:anchor distT="0" distB="0" distL="114300" distR="114300" simplePos="0" relativeHeight="251691008" behindDoc="1" locked="0" layoutInCell="1" allowOverlap="1" wp14:anchorId="68FC6A6C" wp14:editId="465A71C8">
            <wp:simplePos x="0" y="0"/>
            <wp:positionH relativeFrom="margin">
              <wp:align>left</wp:align>
            </wp:positionH>
            <wp:positionV relativeFrom="paragraph">
              <wp:posOffset>-66041</wp:posOffset>
            </wp:positionV>
            <wp:extent cx="2914650" cy="3547981"/>
            <wp:effectExtent l="19050" t="19050" r="19050" b="14605"/>
            <wp:wrapTight wrapText="bothSides">
              <wp:wrapPolygon edited="0">
                <wp:start x="-141" y="-116"/>
                <wp:lineTo x="-141" y="21573"/>
                <wp:lineTo x="21600" y="21573"/>
                <wp:lineTo x="21600" y="-116"/>
                <wp:lineTo x="-141" y="-116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54798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61718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F888A0" w14:textId="357D12A6" w:rsidR="00A60F38" w:rsidRDefault="00376240" w:rsidP="00111A66">
      <w:pPr>
        <w:rPr>
          <w:b/>
          <w:bCs/>
          <w:color w:val="002060"/>
          <w:sz w:val="22"/>
          <w:szCs w:val="22"/>
        </w:rPr>
      </w:pPr>
      <w:r>
        <w:rPr>
          <w:b/>
          <w:bCs/>
          <w:color w:val="002060"/>
          <w:sz w:val="22"/>
          <w:szCs w:val="22"/>
        </w:rPr>
        <w:br/>
      </w:r>
      <w:r>
        <w:rPr>
          <w:b/>
          <w:bCs/>
          <w:color w:val="002060"/>
          <w:sz w:val="22"/>
          <w:szCs w:val="22"/>
        </w:rPr>
        <w:br/>
      </w:r>
      <w:r>
        <w:rPr>
          <w:b/>
          <w:bCs/>
          <w:color w:val="002060"/>
          <w:sz w:val="22"/>
          <w:szCs w:val="22"/>
        </w:rPr>
        <w:br/>
      </w:r>
      <w:r>
        <w:rPr>
          <w:b/>
          <w:bCs/>
          <w:color w:val="002060"/>
          <w:sz w:val="22"/>
          <w:szCs w:val="22"/>
        </w:rPr>
        <w:br/>
      </w:r>
      <w:r>
        <w:rPr>
          <w:b/>
          <w:bCs/>
          <w:color w:val="002060"/>
          <w:sz w:val="22"/>
          <w:szCs w:val="22"/>
        </w:rPr>
        <w:br/>
      </w:r>
      <w:r>
        <w:rPr>
          <w:b/>
          <w:bCs/>
          <w:color w:val="002060"/>
          <w:sz w:val="22"/>
          <w:szCs w:val="22"/>
        </w:rPr>
        <w:br/>
      </w:r>
      <w:r>
        <w:rPr>
          <w:b/>
          <w:bCs/>
          <w:color w:val="002060"/>
          <w:sz w:val="22"/>
          <w:szCs w:val="22"/>
        </w:rPr>
        <w:br/>
      </w:r>
      <w:r>
        <w:rPr>
          <w:b/>
          <w:bCs/>
          <w:color w:val="002060"/>
          <w:sz w:val="22"/>
          <w:szCs w:val="22"/>
        </w:rPr>
        <w:br/>
      </w:r>
      <w:r>
        <w:rPr>
          <w:b/>
          <w:bCs/>
          <w:color w:val="002060"/>
          <w:sz w:val="22"/>
          <w:szCs w:val="22"/>
        </w:rPr>
        <w:br/>
      </w:r>
    </w:p>
    <w:p w14:paraId="1A414499" w14:textId="77777777" w:rsidR="00A60F38" w:rsidRDefault="00A60F38" w:rsidP="00111A66">
      <w:pPr>
        <w:rPr>
          <w:b/>
          <w:bCs/>
          <w:color w:val="002060"/>
          <w:sz w:val="22"/>
          <w:szCs w:val="22"/>
        </w:rPr>
      </w:pPr>
    </w:p>
    <w:p w14:paraId="667CF5B7" w14:textId="77777777" w:rsidR="00A60F38" w:rsidRDefault="00A60F38" w:rsidP="00111A66">
      <w:pPr>
        <w:rPr>
          <w:b/>
          <w:bCs/>
          <w:color w:val="002060"/>
          <w:sz w:val="22"/>
          <w:szCs w:val="22"/>
        </w:rPr>
      </w:pPr>
    </w:p>
    <w:p w14:paraId="0F3B9E19" w14:textId="05374C77" w:rsidR="00111A66" w:rsidRPr="00111A66" w:rsidRDefault="00A60F38" w:rsidP="00111A66">
      <w:pPr>
        <w:rPr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1674CA" wp14:editId="23FADC66">
                <wp:simplePos x="0" y="0"/>
                <wp:positionH relativeFrom="column">
                  <wp:posOffset>1849755</wp:posOffset>
                </wp:positionH>
                <wp:positionV relativeFrom="paragraph">
                  <wp:posOffset>636905</wp:posOffset>
                </wp:positionV>
                <wp:extent cx="1085850" cy="438150"/>
                <wp:effectExtent l="0" t="0" r="1905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438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A00F1C" id="Rectangle 34" o:spid="_x0000_s1026" style="position:absolute;margin-left:145.65pt;margin-top:50.15pt;width:85.5pt;height:34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" filled="f" strokecolor="#51031e [1604]" strokeweight="2pt"/>
            </w:pict>
          </mc:Fallback>
        </mc:AlternateContent>
      </w:r>
      <w:r w:rsidR="00376240">
        <w:rPr>
          <w:b/>
          <w:bCs/>
          <w:color w:val="002060"/>
          <w:sz w:val="22"/>
          <w:szCs w:val="22"/>
        </w:rPr>
        <w:br/>
      </w:r>
      <w:r w:rsidR="00376240">
        <w:rPr>
          <w:b/>
          <w:bCs/>
          <w:color w:val="002060"/>
          <w:sz w:val="22"/>
          <w:szCs w:val="22"/>
        </w:rPr>
        <w:br/>
      </w:r>
      <w:r w:rsidR="00376240">
        <w:rPr>
          <w:b/>
          <w:bCs/>
          <w:color w:val="002060"/>
          <w:sz w:val="22"/>
          <w:szCs w:val="22"/>
        </w:rPr>
        <w:br/>
      </w:r>
      <w:r w:rsidR="00111A66" w:rsidRPr="00015B7B">
        <w:rPr>
          <w:b/>
          <w:bCs/>
          <w:color w:val="002060"/>
          <w:sz w:val="22"/>
          <w:szCs w:val="22"/>
        </w:rPr>
        <w:t>! Note</w:t>
      </w:r>
      <w:r w:rsidR="00111A66" w:rsidRPr="00111A66">
        <w:rPr>
          <w:sz w:val="22"/>
          <w:szCs w:val="22"/>
        </w:rPr>
        <w:t xml:space="preserve">: </w:t>
      </w:r>
      <w:r w:rsidR="00111A66" w:rsidRPr="00111A66">
        <w:rPr>
          <w:color w:val="002060"/>
          <w:sz w:val="22"/>
          <w:szCs w:val="22"/>
        </w:rPr>
        <w:t>If people forward the sharing invitation, only people who already have access to the item will be able to use the link.</w:t>
      </w:r>
    </w:p>
    <w:p w14:paraId="2F638FC2" w14:textId="68B1B9F1" w:rsidR="00111A66" w:rsidRDefault="00111A66" w:rsidP="00111A66">
      <w:pPr>
        <w:pStyle w:val="ListParagraph"/>
        <w:ind w:left="360"/>
        <w:rPr>
          <w:sz w:val="22"/>
          <w:szCs w:val="22"/>
        </w:rPr>
      </w:pPr>
    </w:p>
    <w:p w14:paraId="6B409123" w14:textId="23ED9459" w:rsidR="0095068C" w:rsidRPr="006B18C1" w:rsidRDefault="006B18C1" w:rsidP="0095068C">
      <w:pPr>
        <w:pStyle w:val="ListParagraph"/>
        <w:numPr>
          <w:ilvl w:val="1"/>
          <w:numId w:val="2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After the link has been sent using the steps above, the invited user will appear under the </w:t>
      </w:r>
      <w:r w:rsidRPr="006B18C1">
        <w:rPr>
          <w:b/>
          <w:bCs/>
          <w:sz w:val="22"/>
          <w:szCs w:val="22"/>
        </w:rPr>
        <w:t>This Link works For</w:t>
      </w:r>
    </w:p>
    <w:p w14:paraId="0E05733B" w14:textId="318EAD99" w:rsidR="00147EDA" w:rsidRDefault="00147EDA" w:rsidP="00037CC4">
      <w:pPr>
        <w:pStyle w:val="ListParagraph"/>
        <w:ind w:left="360"/>
        <w:rPr>
          <w:sz w:val="22"/>
          <w:szCs w:val="22"/>
        </w:rPr>
      </w:pPr>
    </w:p>
    <w:p w14:paraId="047BC814" w14:textId="4F317F0D" w:rsidR="007C7758" w:rsidRDefault="0095068C" w:rsidP="0095068C">
      <w:pPr>
        <w:spacing w:after="200"/>
        <w:rPr>
          <w:sz w:val="22"/>
          <w:szCs w:val="22"/>
        </w:rPr>
      </w:pPr>
      <w:r w:rsidRPr="0095068C">
        <w:rPr>
          <w:noProof/>
          <w:sz w:val="22"/>
          <w:szCs w:val="22"/>
        </w:rPr>
        <w:drawing>
          <wp:anchor distT="0" distB="0" distL="114300" distR="114300" simplePos="0" relativeHeight="251692032" behindDoc="0" locked="0" layoutInCell="1" allowOverlap="1" wp14:anchorId="7E945C15" wp14:editId="1EA613BE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3065145" cy="2324100"/>
            <wp:effectExtent l="19050" t="19050" r="20955" b="1905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145" cy="23241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61718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56CEB5" w14:textId="340AFE7B" w:rsidR="006B18C1" w:rsidRDefault="006B18C1" w:rsidP="0095068C">
      <w:pPr>
        <w:spacing w:after="200"/>
        <w:rPr>
          <w:sz w:val="22"/>
          <w:szCs w:val="22"/>
        </w:rPr>
      </w:pPr>
    </w:p>
    <w:p w14:paraId="59719720" w14:textId="4429F0EC" w:rsidR="006B18C1" w:rsidRDefault="006B18C1" w:rsidP="0095068C">
      <w:pPr>
        <w:spacing w:after="200"/>
        <w:rPr>
          <w:sz w:val="22"/>
          <w:szCs w:val="22"/>
        </w:rPr>
      </w:pPr>
    </w:p>
    <w:p w14:paraId="4FA19C0A" w14:textId="4B66548E" w:rsidR="006B18C1" w:rsidRDefault="006B18C1" w:rsidP="0095068C">
      <w:pPr>
        <w:spacing w:after="200"/>
        <w:rPr>
          <w:sz w:val="22"/>
          <w:szCs w:val="22"/>
        </w:rPr>
      </w:pPr>
    </w:p>
    <w:p w14:paraId="4A6CC6B3" w14:textId="56BAE6C3" w:rsidR="006B18C1" w:rsidRDefault="006B18C1" w:rsidP="0095068C">
      <w:pPr>
        <w:spacing w:after="200"/>
        <w:rPr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2773A15" wp14:editId="22272BCF">
                <wp:simplePos x="0" y="0"/>
                <wp:positionH relativeFrom="column">
                  <wp:posOffset>468629</wp:posOffset>
                </wp:positionH>
                <wp:positionV relativeFrom="paragraph">
                  <wp:posOffset>8890</wp:posOffset>
                </wp:positionV>
                <wp:extent cx="1400175" cy="438150"/>
                <wp:effectExtent l="0" t="0" r="28575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438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116AA3" id="Rectangle 36" o:spid="_x0000_s1026" style="position:absolute;margin-left:36.9pt;margin-top:.7pt;width:110.25pt;height:34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" filled="f" strokecolor="#51031e [1604]" strokeweight="2pt"/>
            </w:pict>
          </mc:Fallback>
        </mc:AlternateContent>
      </w:r>
    </w:p>
    <w:p w14:paraId="5205DBB8" w14:textId="0106411E" w:rsidR="006B18C1" w:rsidRDefault="006B18C1" w:rsidP="0095068C">
      <w:pPr>
        <w:spacing w:after="200"/>
        <w:rPr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DE02555" wp14:editId="682DED3C">
                <wp:simplePos x="0" y="0"/>
                <wp:positionH relativeFrom="column">
                  <wp:posOffset>2249805</wp:posOffset>
                </wp:positionH>
                <wp:positionV relativeFrom="paragraph">
                  <wp:posOffset>240030</wp:posOffset>
                </wp:positionV>
                <wp:extent cx="457200" cy="314325"/>
                <wp:effectExtent l="0" t="0" r="19050" b="2857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143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3B4606" id="Rectangle 35" o:spid="_x0000_s1026" style="position:absolute;margin-left:177.15pt;margin-top:18.9pt;width:36pt;height:24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" filled="f" strokecolor="#51031e [1604]" strokeweight="2pt"/>
            </w:pict>
          </mc:Fallback>
        </mc:AlternateContent>
      </w:r>
    </w:p>
    <w:p w14:paraId="17BBB386" w14:textId="4770F948" w:rsidR="006B18C1" w:rsidRDefault="006B18C1" w:rsidP="0095068C">
      <w:pPr>
        <w:spacing w:after="200"/>
        <w:rPr>
          <w:sz w:val="22"/>
          <w:szCs w:val="22"/>
        </w:rPr>
      </w:pPr>
    </w:p>
    <w:p w14:paraId="18822891" w14:textId="61B1C022" w:rsidR="006B18C1" w:rsidRDefault="006B18C1" w:rsidP="0095068C">
      <w:pPr>
        <w:spacing w:after="200"/>
        <w:rPr>
          <w:sz w:val="22"/>
          <w:szCs w:val="22"/>
        </w:rPr>
      </w:pPr>
    </w:p>
    <w:p w14:paraId="4ECBF8D6" w14:textId="1D9428E2" w:rsidR="006B18C1" w:rsidRDefault="006B18C1" w:rsidP="006B18C1">
      <w:pPr>
        <w:pStyle w:val="ListParagraph"/>
        <w:numPr>
          <w:ilvl w:val="1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External users can be removed by clicking on the </w:t>
      </w:r>
      <w:r w:rsidRPr="006B18C1">
        <w:rPr>
          <w:b/>
          <w:bCs/>
          <w:sz w:val="22"/>
          <w:szCs w:val="22"/>
        </w:rPr>
        <w:t>X</w:t>
      </w:r>
      <w:r>
        <w:rPr>
          <w:sz w:val="22"/>
          <w:szCs w:val="22"/>
        </w:rPr>
        <w:t xml:space="preserve"> link next to the users email address</w:t>
      </w:r>
    </w:p>
    <w:p w14:paraId="675B1796" w14:textId="3AD2086D" w:rsidR="006B18C1" w:rsidRPr="006B18C1" w:rsidRDefault="006B18C1" w:rsidP="006B18C1">
      <w:pPr>
        <w:pStyle w:val="ListParagraph"/>
        <w:ind w:left="792"/>
        <w:rPr>
          <w:sz w:val="22"/>
          <w:szCs w:val="22"/>
        </w:rPr>
      </w:pPr>
    </w:p>
    <w:p w14:paraId="54F0F3C3" w14:textId="571C1A04" w:rsidR="006B18C1" w:rsidRDefault="006B18C1" w:rsidP="0095068C">
      <w:pPr>
        <w:spacing w:after="200"/>
        <w:rPr>
          <w:sz w:val="22"/>
          <w:szCs w:val="22"/>
        </w:rPr>
      </w:pPr>
      <w:r w:rsidRPr="006B18C1">
        <w:rPr>
          <w:noProof/>
          <w:sz w:val="22"/>
          <w:szCs w:val="22"/>
        </w:rPr>
        <w:drawing>
          <wp:inline distT="0" distB="0" distL="0" distR="0" wp14:anchorId="542D37A7" wp14:editId="77B6E6C5">
            <wp:extent cx="6309360" cy="1809115"/>
            <wp:effectExtent l="19050" t="19050" r="15240" b="196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8091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61718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0D62DF4" w14:textId="47BCBBF5" w:rsidR="0095068C" w:rsidRDefault="0095068C" w:rsidP="0095068C">
      <w:pPr>
        <w:spacing w:after="200"/>
        <w:rPr>
          <w:sz w:val="22"/>
          <w:szCs w:val="22"/>
        </w:rPr>
      </w:pPr>
    </w:p>
    <w:p w14:paraId="7A44815D" w14:textId="36554AB1" w:rsidR="006B18C1" w:rsidRDefault="006B18C1" w:rsidP="0095068C">
      <w:pPr>
        <w:spacing w:after="200"/>
        <w:rPr>
          <w:sz w:val="22"/>
          <w:szCs w:val="22"/>
        </w:rPr>
      </w:pPr>
    </w:p>
    <w:p w14:paraId="4370AF32" w14:textId="65C38140" w:rsidR="006B18C1" w:rsidRDefault="006B18C1" w:rsidP="0095068C">
      <w:pPr>
        <w:spacing w:after="200"/>
        <w:rPr>
          <w:sz w:val="22"/>
          <w:szCs w:val="22"/>
        </w:rPr>
      </w:pPr>
    </w:p>
    <w:p w14:paraId="2A924988" w14:textId="30F547B1" w:rsidR="006B18C1" w:rsidRDefault="006B18C1" w:rsidP="0095068C">
      <w:pPr>
        <w:spacing w:after="200"/>
        <w:rPr>
          <w:sz w:val="22"/>
          <w:szCs w:val="22"/>
        </w:rPr>
      </w:pPr>
    </w:p>
    <w:p w14:paraId="44EDCDA0" w14:textId="47B75A48" w:rsidR="006B18C1" w:rsidRDefault="006B18C1" w:rsidP="0095068C">
      <w:pPr>
        <w:spacing w:after="200"/>
        <w:rPr>
          <w:sz w:val="22"/>
          <w:szCs w:val="22"/>
        </w:rPr>
      </w:pPr>
    </w:p>
    <w:p w14:paraId="0F91E150" w14:textId="0EA244B8" w:rsidR="006B18C1" w:rsidRDefault="006B18C1" w:rsidP="0095068C">
      <w:pPr>
        <w:spacing w:after="200"/>
        <w:rPr>
          <w:sz w:val="22"/>
          <w:szCs w:val="22"/>
        </w:rPr>
      </w:pPr>
    </w:p>
    <w:p w14:paraId="6A0B0B5A" w14:textId="6F9D0AA4" w:rsidR="006B18C1" w:rsidRDefault="006B18C1" w:rsidP="0095068C">
      <w:pPr>
        <w:spacing w:after="200"/>
        <w:rPr>
          <w:sz w:val="22"/>
          <w:szCs w:val="22"/>
        </w:rPr>
      </w:pPr>
    </w:p>
    <w:p w14:paraId="7FF2C461" w14:textId="5A8275D1" w:rsidR="006B18C1" w:rsidRDefault="006B18C1" w:rsidP="0095068C">
      <w:pPr>
        <w:spacing w:after="200"/>
        <w:rPr>
          <w:sz w:val="22"/>
          <w:szCs w:val="22"/>
        </w:rPr>
      </w:pPr>
    </w:p>
    <w:p w14:paraId="7742E41B" w14:textId="1B81862B" w:rsidR="006B18C1" w:rsidRDefault="006B18C1" w:rsidP="0095068C">
      <w:pPr>
        <w:spacing w:after="200"/>
        <w:rPr>
          <w:sz w:val="22"/>
          <w:szCs w:val="22"/>
        </w:rPr>
      </w:pPr>
    </w:p>
    <w:p w14:paraId="16AC69C6" w14:textId="10D94A05" w:rsidR="006B18C1" w:rsidRDefault="006B18C1" w:rsidP="0095068C">
      <w:pPr>
        <w:spacing w:after="200"/>
        <w:rPr>
          <w:sz w:val="22"/>
          <w:szCs w:val="22"/>
        </w:rPr>
      </w:pPr>
    </w:p>
    <w:p w14:paraId="6959B4D7" w14:textId="7DB1913F" w:rsidR="0095068C" w:rsidRDefault="0095068C" w:rsidP="0095068C">
      <w:pPr>
        <w:pStyle w:val="Heading5"/>
        <w:numPr>
          <w:ilvl w:val="1"/>
          <w:numId w:val="37"/>
        </w:numPr>
        <w:rPr>
          <w:rFonts w:eastAsiaTheme="minorHAnsi" w:cs="Arial"/>
          <w:b/>
          <w:bCs/>
          <w:spacing w:val="0"/>
          <w:kern w:val="0"/>
          <w:sz w:val="24"/>
          <w:szCs w:val="24"/>
        </w:rPr>
      </w:pPr>
      <w:r>
        <w:rPr>
          <w:rFonts w:eastAsiaTheme="minorHAnsi" w:cs="Arial"/>
          <w:b/>
          <w:bCs/>
          <w:spacing w:val="0"/>
          <w:kern w:val="0"/>
          <w:sz w:val="24"/>
          <w:szCs w:val="24"/>
        </w:rPr>
        <w:lastRenderedPageBreak/>
        <w:t>Grant Permissions via Direct Access:</w:t>
      </w:r>
    </w:p>
    <w:p w14:paraId="38110B51" w14:textId="43670144" w:rsidR="00A60F38" w:rsidRDefault="00A60F38" w:rsidP="00A60F38"/>
    <w:p w14:paraId="110676F8" w14:textId="7791226B" w:rsidR="00A60F38" w:rsidRDefault="00A60F38" w:rsidP="00A60F38">
      <w:pPr>
        <w:ind w:left="360"/>
        <w:rPr>
          <w:b/>
          <w:bCs/>
          <w:color w:val="002060"/>
          <w:sz w:val="22"/>
          <w:szCs w:val="22"/>
        </w:rPr>
      </w:pPr>
      <w:r w:rsidRPr="00A60F38">
        <w:rPr>
          <w:b/>
          <w:bCs/>
          <w:color w:val="002060"/>
          <w:sz w:val="22"/>
          <w:szCs w:val="22"/>
        </w:rPr>
        <w:t xml:space="preserve">! Note: </w:t>
      </w:r>
      <w:r w:rsidR="00DE617A">
        <w:rPr>
          <w:b/>
          <w:bCs/>
          <w:color w:val="002060"/>
          <w:sz w:val="22"/>
          <w:szCs w:val="22"/>
        </w:rPr>
        <w:t xml:space="preserve">Content </w:t>
      </w:r>
      <w:r w:rsidRPr="00DE617A">
        <w:rPr>
          <w:b/>
          <w:bCs/>
          <w:color w:val="002060"/>
          <w:sz w:val="22"/>
          <w:szCs w:val="22"/>
        </w:rPr>
        <w:t>Managers</w:t>
      </w:r>
      <w:r>
        <w:rPr>
          <w:color w:val="002060"/>
          <w:sz w:val="22"/>
          <w:szCs w:val="22"/>
        </w:rPr>
        <w:t xml:space="preserve"> can grant access to Zedra staff by using the </w:t>
      </w:r>
      <w:r w:rsidRPr="00A60F38">
        <w:rPr>
          <w:b/>
          <w:bCs/>
          <w:color w:val="002060"/>
          <w:sz w:val="22"/>
          <w:szCs w:val="22"/>
        </w:rPr>
        <w:t>Direct</w:t>
      </w:r>
      <w:r>
        <w:rPr>
          <w:color w:val="002060"/>
          <w:sz w:val="22"/>
          <w:szCs w:val="22"/>
        </w:rPr>
        <w:t xml:space="preserve"> </w:t>
      </w:r>
      <w:r w:rsidRPr="00A60F38">
        <w:rPr>
          <w:b/>
          <w:bCs/>
          <w:color w:val="002060"/>
          <w:sz w:val="22"/>
          <w:szCs w:val="22"/>
        </w:rPr>
        <w:t>Access</w:t>
      </w:r>
      <w:r>
        <w:rPr>
          <w:color w:val="002060"/>
          <w:sz w:val="22"/>
          <w:szCs w:val="22"/>
        </w:rPr>
        <w:t xml:space="preserve"> option</w:t>
      </w:r>
      <w:r w:rsidRPr="00A60F38">
        <w:rPr>
          <w:b/>
          <w:bCs/>
          <w:color w:val="002060"/>
          <w:sz w:val="22"/>
          <w:szCs w:val="22"/>
        </w:rPr>
        <w:t xml:space="preserve"> </w:t>
      </w:r>
    </w:p>
    <w:p w14:paraId="72353394" w14:textId="1F1778AC" w:rsidR="003202B3" w:rsidRDefault="003202B3" w:rsidP="00A60F38">
      <w:pPr>
        <w:ind w:left="360"/>
        <w:rPr>
          <w:b/>
          <w:bCs/>
          <w:color w:val="002060"/>
          <w:sz w:val="22"/>
          <w:szCs w:val="22"/>
        </w:rPr>
      </w:pPr>
    </w:p>
    <w:p w14:paraId="70E84D9C" w14:textId="6E142761" w:rsidR="003202B3" w:rsidRDefault="003202B3" w:rsidP="003202B3">
      <w:pPr>
        <w:pStyle w:val="ListParagraph"/>
        <w:numPr>
          <w:ilvl w:val="1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Enter the email address of your Zedra colleague, chose the type of permissions (</w:t>
      </w:r>
      <w:r w:rsidRPr="009E6047">
        <w:rPr>
          <w:b/>
          <w:bCs/>
          <w:sz w:val="22"/>
          <w:szCs w:val="22"/>
        </w:rPr>
        <w:t>Edit</w:t>
      </w:r>
      <w:r>
        <w:rPr>
          <w:sz w:val="22"/>
          <w:szCs w:val="22"/>
        </w:rPr>
        <w:t xml:space="preserve"> or </w:t>
      </w:r>
      <w:r w:rsidRPr="009E6047">
        <w:rPr>
          <w:b/>
          <w:bCs/>
          <w:sz w:val="22"/>
          <w:szCs w:val="22"/>
        </w:rPr>
        <w:t>View</w:t>
      </w:r>
      <w:r>
        <w:rPr>
          <w:sz w:val="22"/>
          <w:szCs w:val="22"/>
        </w:rPr>
        <w:t>) and chose if you with to notify the user.</w:t>
      </w:r>
    </w:p>
    <w:p w14:paraId="55E93AA0" w14:textId="1052F452" w:rsidR="003202B3" w:rsidRDefault="003202B3" w:rsidP="003202B3">
      <w:pPr>
        <w:pStyle w:val="ListParagraph"/>
        <w:numPr>
          <w:ilvl w:val="1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After the necessary modifications have been made, select the </w:t>
      </w:r>
      <w:r>
        <w:rPr>
          <w:b/>
          <w:bCs/>
          <w:sz w:val="22"/>
          <w:szCs w:val="22"/>
        </w:rPr>
        <w:t xml:space="preserve">Grant Access </w:t>
      </w:r>
      <w:r w:rsidRPr="003202B3">
        <w:rPr>
          <w:sz w:val="22"/>
          <w:szCs w:val="22"/>
        </w:rPr>
        <w:t>button.</w:t>
      </w:r>
    </w:p>
    <w:p w14:paraId="77D0B400" w14:textId="59C751DC" w:rsidR="00A60F38" w:rsidRPr="00A60F38" w:rsidRDefault="008711A4" w:rsidP="00A60F38">
      <w:pPr>
        <w:pStyle w:val="ListParagraph"/>
        <w:ind w:left="1224"/>
      </w:pPr>
      <w:r w:rsidRPr="00A60F38">
        <w:rPr>
          <w:noProof/>
        </w:rPr>
        <w:drawing>
          <wp:anchor distT="0" distB="0" distL="114300" distR="114300" simplePos="0" relativeHeight="251702272" behindDoc="0" locked="0" layoutInCell="1" allowOverlap="1" wp14:anchorId="58DB11CB" wp14:editId="254D9462">
            <wp:simplePos x="0" y="0"/>
            <wp:positionH relativeFrom="margin">
              <wp:posOffset>3270885</wp:posOffset>
            </wp:positionH>
            <wp:positionV relativeFrom="paragraph">
              <wp:posOffset>128810</wp:posOffset>
            </wp:positionV>
            <wp:extent cx="2847975" cy="3579495"/>
            <wp:effectExtent l="19050" t="19050" r="28575" b="20955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5794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61718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anchor>
        </w:drawing>
      </w:r>
    </w:p>
    <w:p w14:paraId="7AB1B7D9" w14:textId="59739B6B" w:rsidR="003202B3" w:rsidRDefault="008711A4" w:rsidP="006B18C1">
      <w:r w:rsidRPr="00A60F38">
        <w:rPr>
          <w:noProof/>
        </w:rPr>
        <w:drawing>
          <wp:anchor distT="0" distB="0" distL="114300" distR="114300" simplePos="0" relativeHeight="251703296" behindDoc="0" locked="0" layoutInCell="1" allowOverlap="1" wp14:anchorId="507B4A47" wp14:editId="52F68592">
            <wp:simplePos x="0" y="0"/>
            <wp:positionH relativeFrom="margin">
              <wp:align>left</wp:align>
            </wp:positionH>
            <wp:positionV relativeFrom="paragraph">
              <wp:posOffset>167640</wp:posOffset>
            </wp:positionV>
            <wp:extent cx="2895600" cy="3276600"/>
            <wp:effectExtent l="19050" t="19050" r="19050" b="1905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276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61718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DB8513" w14:textId="55E53D89" w:rsidR="003202B3" w:rsidRDefault="003202B3" w:rsidP="006B18C1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E42822B" wp14:editId="530FB60A">
                <wp:simplePos x="0" y="0"/>
                <wp:positionH relativeFrom="margin">
                  <wp:align>left</wp:align>
                </wp:positionH>
                <wp:positionV relativeFrom="paragraph">
                  <wp:posOffset>16510</wp:posOffset>
                </wp:positionV>
                <wp:extent cx="2905125" cy="438150"/>
                <wp:effectExtent l="0" t="0" r="28575" b="1905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125" cy="438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AF3593" id="Rectangle 41" o:spid="_x0000_s1026" style="position:absolute;margin-left:0;margin-top:1.3pt;width:228.75pt;height:34.5pt;z-index:2517053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" filled="f" strokecolor="#51031e [1604]" strokeweight="2pt">
                <w10:wrap anchorx="margin"/>
              </v:rect>
            </w:pict>
          </mc:Fallback>
        </mc:AlternateContent>
      </w:r>
    </w:p>
    <w:p w14:paraId="00CDBE62" w14:textId="51294DE6" w:rsidR="008711A4" w:rsidRDefault="008711A4" w:rsidP="008711A4">
      <w:pPr>
        <w:pStyle w:val="ListParagraph"/>
        <w:numPr>
          <w:ilvl w:val="1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Content Managers can also grant permissions to groups of users:</w:t>
      </w:r>
    </w:p>
    <w:p w14:paraId="08FB6C44" w14:textId="3A153391" w:rsidR="008711A4" w:rsidRDefault="008711A4" w:rsidP="008711A4">
      <w:pPr>
        <w:rPr>
          <w:b/>
          <w:bCs/>
          <w:color w:val="002060"/>
          <w:sz w:val="22"/>
          <w:szCs w:val="22"/>
        </w:rPr>
      </w:pPr>
      <w:r w:rsidRPr="00A60F38">
        <w:rPr>
          <w:b/>
          <w:bCs/>
          <w:color w:val="002060"/>
          <w:sz w:val="22"/>
          <w:szCs w:val="22"/>
        </w:rPr>
        <w:t xml:space="preserve">! Note: </w:t>
      </w:r>
      <w:r w:rsidRPr="008711A4">
        <w:rPr>
          <w:color w:val="002060"/>
          <w:sz w:val="22"/>
          <w:szCs w:val="22"/>
        </w:rPr>
        <w:t xml:space="preserve">Office </w:t>
      </w:r>
      <w:r>
        <w:rPr>
          <w:color w:val="002060"/>
          <w:sz w:val="22"/>
          <w:szCs w:val="22"/>
        </w:rPr>
        <w:t xml:space="preserve">365 groups of users are created by Zedra BST staff. To a request the creation of a group of users, please address these requests </w:t>
      </w:r>
      <w:commentRangeStart w:id="3"/>
      <w:r>
        <w:rPr>
          <w:color w:val="002060"/>
          <w:sz w:val="22"/>
          <w:szCs w:val="22"/>
        </w:rPr>
        <w:t>to</w:t>
      </w:r>
      <w:commentRangeEnd w:id="3"/>
      <w:r>
        <w:rPr>
          <w:rStyle w:val="CommentReference"/>
        </w:rPr>
        <w:commentReference w:id="3"/>
      </w:r>
      <w:r>
        <w:rPr>
          <w:color w:val="002060"/>
          <w:sz w:val="22"/>
          <w:szCs w:val="22"/>
        </w:rPr>
        <w:t xml:space="preserve"> … </w:t>
      </w:r>
    </w:p>
    <w:p w14:paraId="20D86D14" w14:textId="1E58C515" w:rsidR="003202B3" w:rsidRDefault="008711A4">
      <w:pPr>
        <w:spacing w:after="200"/>
      </w:pPr>
      <w:r w:rsidRPr="008711A4">
        <w:drawing>
          <wp:anchor distT="0" distB="0" distL="114300" distR="114300" simplePos="0" relativeHeight="251710464" behindDoc="0" locked="0" layoutInCell="1" allowOverlap="1" wp14:anchorId="4E8D79FD" wp14:editId="2D8DB45C">
            <wp:simplePos x="0" y="0"/>
            <wp:positionH relativeFrom="column">
              <wp:posOffset>0</wp:posOffset>
            </wp:positionH>
            <wp:positionV relativeFrom="paragraph">
              <wp:posOffset>118110</wp:posOffset>
            </wp:positionV>
            <wp:extent cx="2369820" cy="2183130"/>
            <wp:effectExtent l="19050" t="19050" r="11430" b="2667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60"/>
                    <a:stretch/>
                  </pic:blipFill>
                  <pic:spPr bwMode="auto">
                    <a:xfrm>
                      <a:off x="0" y="0"/>
                      <a:ext cx="2369820" cy="21831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61718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202B3">
        <w:br w:type="page"/>
      </w:r>
    </w:p>
    <w:p w14:paraId="1BE7057E" w14:textId="0FAF1495" w:rsidR="008711A4" w:rsidRPr="008711A4" w:rsidRDefault="002D64C7" w:rsidP="001E1129">
      <w:pPr>
        <w:pStyle w:val="Heading4"/>
        <w:numPr>
          <w:ilvl w:val="0"/>
          <w:numId w:val="2"/>
        </w:numPr>
        <w:rPr>
          <w:bCs/>
          <w:sz w:val="22"/>
          <w:szCs w:val="22"/>
        </w:rPr>
      </w:pPr>
      <w:r w:rsidRPr="008711A4">
        <w:rPr>
          <w:rFonts w:cs="Arial"/>
          <w:caps w:val="0"/>
          <w:color w:val="003399"/>
          <w:sz w:val="28"/>
          <w:szCs w:val="28"/>
          <w14:props3d w14:extrusionH="0" w14:contourW="0" w14:prstMaterial="matte"/>
        </w:rPr>
        <w:lastRenderedPageBreak/>
        <w:t>MANAGE CONTENT</w:t>
      </w:r>
      <w:r w:rsidR="008711A4" w:rsidRPr="008711A4">
        <w:rPr>
          <w:rFonts w:cs="Arial"/>
          <w:color w:val="003399"/>
          <w:sz w:val="28"/>
          <w:szCs w:val="28"/>
          <w14:props3d w14:extrusionH="0" w14:contourW="0" w14:prstMaterial="matte"/>
        </w:rPr>
        <w:br/>
      </w:r>
    </w:p>
    <w:p w14:paraId="41B42E41" w14:textId="77777777" w:rsidR="008711A4" w:rsidRPr="008711A4" w:rsidRDefault="008711A4" w:rsidP="008711A4">
      <w:pPr>
        <w:pStyle w:val="ListParagraph"/>
        <w:keepNext/>
        <w:keepLines/>
        <w:numPr>
          <w:ilvl w:val="0"/>
          <w:numId w:val="37"/>
        </w:numPr>
        <w:spacing w:line="240" w:lineRule="atLeast"/>
        <w:contextualSpacing w:val="0"/>
        <w:outlineLvl w:val="4"/>
        <w:rPr>
          <w:rFonts w:eastAsia="Times New Roman" w:cs="Times New Roman"/>
          <w:vanish/>
          <w:spacing w:val="-4"/>
          <w:kern w:val="28"/>
        </w:rPr>
      </w:pPr>
    </w:p>
    <w:p w14:paraId="3163FFE6" w14:textId="595A8C0E" w:rsidR="008711A4" w:rsidRDefault="008711A4" w:rsidP="008711A4">
      <w:pPr>
        <w:pStyle w:val="Heading5"/>
        <w:numPr>
          <w:ilvl w:val="1"/>
          <w:numId w:val="37"/>
        </w:numPr>
        <w:rPr>
          <w:b/>
          <w:bCs/>
          <w:sz w:val="24"/>
          <w:szCs w:val="24"/>
        </w:rPr>
      </w:pPr>
      <w:bookmarkStart w:id="4" w:name="_Upload,_Create_and"/>
      <w:bookmarkEnd w:id="4"/>
      <w:r>
        <w:rPr>
          <w:b/>
          <w:bCs/>
          <w:sz w:val="24"/>
          <w:szCs w:val="24"/>
        </w:rPr>
        <w:t>Upload, Create and Edit Content:</w:t>
      </w:r>
    </w:p>
    <w:p w14:paraId="4B06F94F" w14:textId="22F2A4B9" w:rsidR="008711A4" w:rsidRDefault="008711A4" w:rsidP="008711A4"/>
    <w:p w14:paraId="2006B31D" w14:textId="6D29740E" w:rsidR="008711A4" w:rsidRPr="008711A4" w:rsidRDefault="008711A4" w:rsidP="008711A4">
      <w:pPr>
        <w:pStyle w:val="ListParagraph"/>
        <w:numPr>
          <w:ilvl w:val="0"/>
          <w:numId w:val="39"/>
        </w:numPr>
        <w:rPr>
          <w:u w:val="single"/>
        </w:rPr>
      </w:pPr>
      <w:r w:rsidRPr="008711A4">
        <w:rPr>
          <w:sz w:val="22"/>
          <w:szCs w:val="22"/>
          <w:u w:val="single"/>
        </w:rPr>
        <w:t xml:space="preserve">Upload documents: </w:t>
      </w:r>
    </w:p>
    <w:p w14:paraId="6A5639D7" w14:textId="1A28E047" w:rsidR="008711A4" w:rsidRDefault="008711A4" w:rsidP="008711A4">
      <w:pPr>
        <w:ind w:left="360"/>
      </w:pPr>
    </w:p>
    <w:p w14:paraId="2D30B82B" w14:textId="7435465C" w:rsidR="008711A4" w:rsidRPr="008711A4" w:rsidRDefault="008711A4" w:rsidP="008711A4">
      <w:pPr>
        <w:ind w:left="360"/>
        <w:rPr>
          <w:sz w:val="22"/>
          <w:szCs w:val="22"/>
        </w:rPr>
      </w:pPr>
      <w:r w:rsidRPr="008711A4">
        <w:rPr>
          <w:sz w:val="22"/>
          <w:szCs w:val="22"/>
        </w:rPr>
        <w:t xml:space="preserve">Users and content Managers can </w:t>
      </w:r>
      <w:r w:rsidRPr="008711A4">
        <w:rPr>
          <w:b/>
          <w:bCs/>
          <w:sz w:val="22"/>
          <w:szCs w:val="22"/>
        </w:rPr>
        <w:t>upload</w:t>
      </w:r>
      <w:r w:rsidRPr="008711A4">
        <w:rPr>
          <w:sz w:val="22"/>
          <w:szCs w:val="22"/>
        </w:rPr>
        <w:t xml:space="preserve"> document</w:t>
      </w:r>
      <w:r>
        <w:rPr>
          <w:sz w:val="22"/>
          <w:szCs w:val="22"/>
        </w:rPr>
        <w:t>s</w:t>
      </w:r>
      <w:r w:rsidRPr="008711A4">
        <w:rPr>
          <w:sz w:val="22"/>
          <w:szCs w:val="22"/>
        </w:rPr>
        <w:t xml:space="preserve"> or create</w:t>
      </w:r>
      <w:r>
        <w:rPr>
          <w:sz w:val="22"/>
          <w:szCs w:val="22"/>
        </w:rPr>
        <w:t xml:space="preserve"> </w:t>
      </w:r>
      <w:r w:rsidRPr="008711A4">
        <w:rPr>
          <w:b/>
          <w:bCs/>
          <w:sz w:val="22"/>
          <w:szCs w:val="22"/>
        </w:rPr>
        <w:t>Microsoft</w:t>
      </w:r>
      <w:r w:rsidRPr="008711A4">
        <w:rPr>
          <w:sz w:val="22"/>
          <w:szCs w:val="22"/>
        </w:rPr>
        <w:t xml:space="preserve"> </w:t>
      </w:r>
      <w:r w:rsidRPr="008711A4">
        <w:rPr>
          <w:b/>
          <w:bCs/>
          <w:sz w:val="22"/>
          <w:szCs w:val="22"/>
        </w:rPr>
        <w:t>Office</w:t>
      </w:r>
      <w:r w:rsidRPr="008711A4">
        <w:rPr>
          <w:sz w:val="22"/>
          <w:szCs w:val="22"/>
        </w:rPr>
        <w:t xml:space="preserve"> documents directly from the SharePoint Platform, as well as share the content with Zedra staff and outside users.</w:t>
      </w:r>
    </w:p>
    <w:p w14:paraId="70B645C1" w14:textId="297010B0" w:rsidR="008711A4" w:rsidRDefault="008711A4" w:rsidP="008711A4">
      <w:r>
        <w:tab/>
      </w:r>
    </w:p>
    <w:p w14:paraId="6147C1EF" w14:textId="56E9D5E9" w:rsidR="008711A4" w:rsidRDefault="008711A4" w:rsidP="008711A4">
      <w:pPr>
        <w:pStyle w:val="ListParagraph"/>
        <w:numPr>
          <w:ilvl w:val="0"/>
          <w:numId w:val="40"/>
        </w:numPr>
        <w:rPr>
          <w:sz w:val="22"/>
          <w:szCs w:val="22"/>
        </w:rPr>
      </w:pPr>
      <w:r>
        <w:rPr>
          <w:sz w:val="22"/>
          <w:szCs w:val="22"/>
        </w:rPr>
        <w:t>U</w:t>
      </w:r>
      <w:r>
        <w:rPr>
          <w:sz w:val="22"/>
          <w:szCs w:val="22"/>
        </w:rPr>
        <w:t>pload files by “dragging” the files from your machine</w:t>
      </w:r>
      <w:r>
        <w:rPr>
          <w:sz w:val="22"/>
          <w:szCs w:val="22"/>
        </w:rPr>
        <w:t xml:space="preserve"> in the </w:t>
      </w:r>
      <w:r w:rsidRPr="008711A4">
        <w:rPr>
          <w:b/>
          <w:bCs/>
          <w:sz w:val="22"/>
          <w:szCs w:val="22"/>
        </w:rPr>
        <w:t>Drag files here</w:t>
      </w:r>
      <w:r>
        <w:rPr>
          <w:sz w:val="22"/>
          <w:szCs w:val="22"/>
        </w:rPr>
        <w:t xml:space="preserve"> section of the desired folder: </w:t>
      </w:r>
      <w:r>
        <w:rPr>
          <w:sz w:val="22"/>
          <w:szCs w:val="22"/>
        </w:rPr>
        <w:br/>
      </w:r>
    </w:p>
    <w:p w14:paraId="18E7E38A" w14:textId="422F5B98" w:rsidR="008711A4" w:rsidRDefault="008711A4" w:rsidP="008711A4">
      <w:pPr>
        <w:rPr>
          <w:sz w:val="22"/>
          <w:szCs w:val="22"/>
        </w:rPr>
      </w:pPr>
      <w:r w:rsidRPr="00221E3A">
        <w:rPr>
          <w:noProof/>
          <w:sz w:val="22"/>
          <w:szCs w:val="22"/>
        </w:rPr>
        <w:drawing>
          <wp:inline distT="0" distB="0" distL="0" distR="0" wp14:anchorId="0A60B2AE" wp14:editId="0ACB3C4A">
            <wp:extent cx="4587070" cy="2994161"/>
            <wp:effectExtent l="19050" t="19050" r="23495" b="158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0939" r="1420" b="1966"/>
                    <a:stretch/>
                  </pic:blipFill>
                  <pic:spPr bwMode="auto">
                    <a:xfrm>
                      <a:off x="0" y="0"/>
                      <a:ext cx="4597218" cy="30007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61718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99C94" w14:textId="77777777" w:rsidR="008711A4" w:rsidRDefault="008711A4" w:rsidP="008711A4">
      <w:pPr>
        <w:rPr>
          <w:sz w:val="22"/>
          <w:szCs w:val="22"/>
        </w:rPr>
      </w:pPr>
    </w:p>
    <w:p w14:paraId="39EA2A4A" w14:textId="04F4F00E" w:rsidR="008711A4" w:rsidRDefault="008711A4" w:rsidP="008711A4">
      <w:pPr>
        <w:pStyle w:val="ListParagraph"/>
        <w:numPr>
          <w:ilvl w:val="0"/>
          <w:numId w:val="40"/>
        </w:numPr>
        <w:rPr>
          <w:sz w:val="22"/>
          <w:szCs w:val="22"/>
        </w:rPr>
      </w:pPr>
      <w:r>
        <w:rPr>
          <w:sz w:val="22"/>
          <w:szCs w:val="22"/>
        </w:rPr>
        <w:t xml:space="preserve">Upload files by using the </w:t>
      </w:r>
      <w:r w:rsidRPr="008711A4">
        <w:rPr>
          <w:b/>
          <w:bCs/>
          <w:sz w:val="22"/>
          <w:szCs w:val="22"/>
        </w:rPr>
        <w:t>Upload</w:t>
      </w:r>
      <w:r>
        <w:rPr>
          <w:b/>
          <w:bCs/>
          <w:sz w:val="22"/>
          <w:szCs w:val="22"/>
        </w:rPr>
        <w:t xml:space="preserve"> </w:t>
      </w:r>
      <w:r w:rsidRPr="008711A4">
        <w:rPr>
          <w:sz w:val="22"/>
          <w:szCs w:val="22"/>
        </w:rPr>
        <w:t>button</w:t>
      </w:r>
      <w:r>
        <w:rPr>
          <w:sz w:val="22"/>
          <w:szCs w:val="22"/>
        </w:rPr>
        <w:t>:</w:t>
      </w:r>
    </w:p>
    <w:p w14:paraId="5953B100" w14:textId="49AE974C" w:rsidR="008711A4" w:rsidRPr="008711A4" w:rsidRDefault="008711A4" w:rsidP="008711A4">
      <w:pPr>
        <w:rPr>
          <w:sz w:val="22"/>
          <w:szCs w:val="22"/>
        </w:rPr>
      </w:pPr>
      <w:r w:rsidRPr="008711A4">
        <w:rPr>
          <w:sz w:val="22"/>
          <w:szCs w:val="22"/>
        </w:rPr>
        <w:drawing>
          <wp:inline distT="0" distB="0" distL="0" distR="0" wp14:anchorId="23D18A60" wp14:editId="683D93F7">
            <wp:extent cx="4739640" cy="1692065"/>
            <wp:effectExtent l="19050" t="19050" r="22860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596" r="22272" b="38522"/>
                    <a:stretch/>
                  </pic:blipFill>
                  <pic:spPr bwMode="auto">
                    <a:xfrm>
                      <a:off x="0" y="0"/>
                      <a:ext cx="4740361" cy="169232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61718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283FD" w14:textId="7B672FB5" w:rsidR="008711A4" w:rsidRDefault="008711A4" w:rsidP="008711A4">
      <w:pPr>
        <w:ind w:left="360"/>
        <w:rPr>
          <w:b/>
          <w:bCs/>
          <w:color w:val="002060"/>
          <w:sz w:val="22"/>
          <w:szCs w:val="22"/>
        </w:rPr>
      </w:pPr>
      <w:r w:rsidRPr="00A60F38">
        <w:rPr>
          <w:b/>
          <w:bCs/>
          <w:color w:val="002060"/>
          <w:sz w:val="22"/>
          <w:szCs w:val="22"/>
        </w:rPr>
        <w:t xml:space="preserve">! Note: </w:t>
      </w:r>
      <w:r w:rsidRPr="008711A4">
        <w:rPr>
          <w:color w:val="002060"/>
          <w:sz w:val="22"/>
          <w:szCs w:val="22"/>
        </w:rPr>
        <w:t xml:space="preserve">Users can upload </w:t>
      </w:r>
      <w:r>
        <w:rPr>
          <w:color w:val="002060"/>
          <w:sz w:val="22"/>
          <w:szCs w:val="22"/>
        </w:rPr>
        <w:t xml:space="preserve">individual files or upload entire folders and their contents. </w:t>
      </w:r>
    </w:p>
    <w:p w14:paraId="1310E653" w14:textId="1A5A68AC" w:rsidR="008711A4" w:rsidRDefault="008711A4">
      <w:pPr>
        <w:spacing w:after="20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48D46B9" w14:textId="749B4575" w:rsidR="008711A4" w:rsidRPr="008711A4" w:rsidRDefault="008711A4" w:rsidP="008711A4">
      <w:pPr>
        <w:pStyle w:val="ListParagraph"/>
        <w:numPr>
          <w:ilvl w:val="0"/>
          <w:numId w:val="39"/>
        </w:numPr>
        <w:rPr>
          <w:u w:val="single"/>
        </w:rPr>
      </w:pPr>
      <w:r w:rsidRPr="008711A4">
        <w:rPr>
          <w:sz w:val="22"/>
          <w:szCs w:val="22"/>
          <w:u w:val="single"/>
        </w:rPr>
        <w:lastRenderedPageBreak/>
        <w:t>Create</w:t>
      </w:r>
      <w:r w:rsidRPr="008711A4">
        <w:rPr>
          <w:sz w:val="22"/>
          <w:szCs w:val="22"/>
          <w:u w:val="single"/>
        </w:rPr>
        <w:t xml:space="preserve"> documents: </w:t>
      </w:r>
    </w:p>
    <w:p w14:paraId="6130DEA4" w14:textId="6C4CDA4D" w:rsidR="008711A4" w:rsidRDefault="008711A4" w:rsidP="008711A4">
      <w:pPr>
        <w:rPr>
          <w:b/>
          <w:bCs/>
          <w:sz w:val="22"/>
          <w:szCs w:val="22"/>
        </w:rPr>
      </w:pPr>
    </w:p>
    <w:p w14:paraId="734E74DF" w14:textId="77A0EA9B" w:rsidR="008711A4" w:rsidRPr="008711A4" w:rsidRDefault="008711A4" w:rsidP="008711A4">
      <w:pPr>
        <w:pStyle w:val="ListParagraph"/>
        <w:numPr>
          <w:ilvl w:val="0"/>
          <w:numId w:val="40"/>
        </w:numPr>
        <w:rPr>
          <w:sz w:val="22"/>
          <w:szCs w:val="22"/>
        </w:rPr>
      </w:pPr>
      <w:r w:rsidRPr="008711A4">
        <w:rPr>
          <w:sz w:val="22"/>
          <w:szCs w:val="22"/>
        </w:rPr>
        <w:t>(</w:t>
      </w:r>
      <w:r w:rsidRPr="008711A4">
        <w:rPr>
          <w:b/>
          <w:bCs/>
          <w:sz w:val="22"/>
          <w:szCs w:val="22"/>
        </w:rPr>
        <w:t>Optional</w:t>
      </w:r>
      <w:r w:rsidRPr="008711A4">
        <w:rPr>
          <w:sz w:val="22"/>
          <w:szCs w:val="22"/>
        </w:rPr>
        <w:t>)</w:t>
      </w:r>
      <w:r w:rsidRPr="008711A4">
        <w:rPr>
          <w:sz w:val="22"/>
          <w:szCs w:val="22"/>
        </w:rPr>
        <w:t xml:space="preserve">If you need to create a new folder to store the file, </w:t>
      </w:r>
      <w:r w:rsidRPr="008711A4">
        <w:rPr>
          <w:sz w:val="22"/>
          <w:szCs w:val="22"/>
        </w:rPr>
        <w:t xml:space="preserve">select </w:t>
      </w:r>
      <w:r w:rsidRPr="008711A4">
        <w:rPr>
          <w:b/>
          <w:bCs/>
          <w:sz w:val="22"/>
          <w:szCs w:val="22"/>
        </w:rPr>
        <w:t xml:space="preserve">Folder </w:t>
      </w:r>
      <w:r w:rsidRPr="008711A4">
        <w:rPr>
          <w:sz w:val="22"/>
          <w:szCs w:val="22"/>
        </w:rPr>
        <w:t>from the</w:t>
      </w:r>
      <w:r>
        <w:rPr>
          <w:sz w:val="22"/>
          <w:szCs w:val="22"/>
        </w:rPr>
        <w:t xml:space="preserve"> </w:t>
      </w:r>
      <w:r w:rsidRPr="008711A4">
        <w:rPr>
          <w:b/>
          <w:bCs/>
          <w:sz w:val="22"/>
          <w:szCs w:val="22"/>
        </w:rPr>
        <w:t>New</w:t>
      </w:r>
      <w:r w:rsidRPr="008711A4">
        <w:rPr>
          <w:sz w:val="22"/>
          <w:szCs w:val="22"/>
        </w:rPr>
        <w:t xml:space="preserve"> drop-down list and provide a name for the folder:</w:t>
      </w:r>
    </w:p>
    <w:p w14:paraId="7C86398B" w14:textId="7818CA20" w:rsidR="008711A4" w:rsidRDefault="008711A4" w:rsidP="008711A4">
      <w:pPr>
        <w:rPr>
          <w:sz w:val="22"/>
          <w:szCs w:val="22"/>
        </w:rPr>
      </w:pPr>
    </w:p>
    <w:p w14:paraId="61C019FF" w14:textId="4EF040D4" w:rsidR="008711A4" w:rsidRDefault="008711A4" w:rsidP="008711A4">
      <w:pPr>
        <w:rPr>
          <w:sz w:val="22"/>
          <w:szCs w:val="22"/>
        </w:rPr>
      </w:pPr>
      <w:r w:rsidRPr="008711A4">
        <w:rPr>
          <w:sz w:val="22"/>
          <w:szCs w:val="22"/>
        </w:rPr>
        <w:drawing>
          <wp:inline distT="0" distB="0" distL="0" distR="0" wp14:anchorId="57E8DF0F" wp14:editId="2F84DFC1">
            <wp:extent cx="5719445" cy="2803310"/>
            <wp:effectExtent l="19050" t="19050" r="14605" b="165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3145" cy="281982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61718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594956E" w14:textId="5FEA2FD2" w:rsidR="008711A4" w:rsidRDefault="008711A4" w:rsidP="008711A4">
      <w:pPr>
        <w:pStyle w:val="ListParagraph"/>
        <w:numPr>
          <w:ilvl w:val="0"/>
          <w:numId w:val="40"/>
        </w:numPr>
        <w:rPr>
          <w:sz w:val="22"/>
          <w:szCs w:val="22"/>
        </w:rPr>
      </w:pPr>
      <w:r w:rsidRPr="008711A4">
        <w:rPr>
          <w:sz w:val="22"/>
          <w:szCs w:val="22"/>
        </w:rPr>
        <w:t>Go to the location in the document library where you want to create a new file</w:t>
      </w:r>
      <w:r>
        <w:rPr>
          <w:sz w:val="22"/>
          <w:szCs w:val="22"/>
        </w:rPr>
        <w:t xml:space="preserve"> and open the </w:t>
      </w:r>
      <w:r w:rsidRPr="008711A4">
        <w:rPr>
          <w:b/>
          <w:bCs/>
          <w:sz w:val="22"/>
          <w:szCs w:val="22"/>
        </w:rPr>
        <w:t>New</w:t>
      </w:r>
      <w:r>
        <w:rPr>
          <w:sz w:val="22"/>
          <w:szCs w:val="22"/>
        </w:rPr>
        <w:t xml:space="preserve"> drop-down menu</w:t>
      </w:r>
      <w:r w:rsidRPr="008711A4">
        <w:rPr>
          <w:sz w:val="22"/>
          <w:szCs w:val="22"/>
        </w:rPr>
        <w:t xml:space="preserve">. </w:t>
      </w:r>
    </w:p>
    <w:p w14:paraId="70356CD5" w14:textId="77777777" w:rsidR="008711A4" w:rsidRPr="008711A4" w:rsidRDefault="008711A4" w:rsidP="008711A4">
      <w:pPr>
        <w:ind w:left="720"/>
        <w:rPr>
          <w:sz w:val="22"/>
          <w:szCs w:val="22"/>
        </w:rPr>
      </w:pPr>
    </w:p>
    <w:p w14:paraId="4C9D1958" w14:textId="77777777" w:rsidR="008711A4" w:rsidRDefault="008711A4" w:rsidP="008711A4">
      <w:pPr>
        <w:rPr>
          <w:sz w:val="22"/>
          <w:szCs w:val="22"/>
        </w:rPr>
      </w:pPr>
      <w:r w:rsidRPr="00DE617A">
        <w:rPr>
          <w:noProof/>
          <w:sz w:val="16"/>
          <w:szCs w:val="16"/>
        </w:rPr>
        <w:drawing>
          <wp:inline distT="0" distB="0" distL="0" distR="0" wp14:anchorId="41E22973" wp14:editId="1C5CEA82">
            <wp:extent cx="5719834" cy="1882775"/>
            <wp:effectExtent l="19050" t="19050" r="14605" b="222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422"/>
                    <a:stretch/>
                  </pic:blipFill>
                  <pic:spPr bwMode="auto">
                    <a:xfrm>
                      <a:off x="0" y="0"/>
                      <a:ext cx="5719834" cy="18827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61718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3D855" w14:textId="77777777" w:rsidR="008711A4" w:rsidRPr="008711A4" w:rsidRDefault="008711A4" w:rsidP="008711A4">
      <w:pPr>
        <w:rPr>
          <w:sz w:val="22"/>
          <w:szCs w:val="22"/>
        </w:rPr>
      </w:pPr>
    </w:p>
    <w:p w14:paraId="0AE88464" w14:textId="0ACA4F0B" w:rsidR="008711A4" w:rsidRDefault="008711A4" w:rsidP="008711A4">
      <w:pPr>
        <w:pStyle w:val="ListParagraph"/>
        <w:numPr>
          <w:ilvl w:val="0"/>
          <w:numId w:val="40"/>
        </w:numPr>
        <w:rPr>
          <w:sz w:val="22"/>
          <w:szCs w:val="22"/>
        </w:rPr>
      </w:pPr>
      <w:r>
        <w:rPr>
          <w:sz w:val="22"/>
          <w:szCs w:val="22"/>
        </w:rPr>
        <w:t>S</w:t>
      </w:r>
      <w:r w:rsidRPr="008711A4">
        <w:rPr>
          <w:sz w:val="22"/>
          <w:szCs w:val="22"/>
        </w:rPr>
        <w:t>elect the type of file you want to create.</w:t>
      </w:r>
    </w:p>
    <w:p w14:paraId="0E472175" w14:textId="376B8724" w:rsidR="008711A4" w:rsidRDefault="008711A4" w:rsidP="008711A4">
      <w:pPr>
        <w:pStyle w:val="ListParagraph"/>
        <w:numPr>
          <w:ilvl w:val="0"/>
          <w:numId w:val="40"/>
        </w:numPr>
        <w:rPr>
          <w:sz w:val="22"/>
          <w:szCs w:val="22"/>
        </w:rPr>
      </w:pPr>
      <w:r>
        <w:rPr>
          <w:sz w:val="22"/>
          <w:szCs w:val="22"/>
        </w:rPr>
        <w:t>A new tab will open with the Web Version of the specific Office App.</w:t>
      </w:r>
    </w:p>
    <w:p w14:paraId="7340E6AD" w14:textId="74D64C45" w:rsidR="008711A4" w:rsidRDefault="008711A4" w:rsidP="008711A4">
      <w:pPr>
        <w:rPr>
          <w:noProof/>
        </w:rPr>
      </w:pPr>
      <w:r w:rsidRPr="00A15FEB">
        <w:rPr>
          <w:noProof/>
        </w:rPr>
        <w:t xml:space="preserve"> </w:t>
      </w:r>
    </w:p>
    <w:p w14:paraId="5C38E841" w14:textId="77777777" w:rsidR="008711A4" w:rsidRDefault="008711A4">
      <w:pPr>
        <w:spacing w:after="200"/>
        <w:rPr>
          <w:noProof/>
        </w:rPr>
      </w:pPr>
      <w:r>
        <w:rPr>
          <w:noProof/>
        </w:rPr>
        <w:br w:type="page"/>
      </w:r>
    </w:p>
    <w:p w14:paraId="2DE993C2" w14:textId="77777777" w:rsidR="008711A4" w:rsidRDefault="008711A4" w:rsidP="008711A4">
      <w:pPr>
        <w:rPr>
          <w:noProof/>
        </w:rPr>
      </w:pPr>
    </w:p>
    <w:p w14:paraId="40334A6E" w14:textId="021543BB" w:rsidR="008711A4" w:rsidRPr="008711A4" w:rsidRDefault="008711A4" w:rsidP="008711A4">
      <w:pPr>
        <w:pStyle w:val="ListParagraph"/>
        <w:numPr>
          <w:ilvl w:val="0"/>
          <w:numId w:val="33"/>
        </w:numPr>
        <w:rPr>
          <w:sz w:val="22"/>
          <w:szCs w:val="22"/>
          <w:u w:val="single"/>
        </w:rPr>
      </w:pPr>
      <w:r w:rsidRPr="008711A4">
        <w:rPr>
          <w:sz w:val="22"/>
          <w:szCs w:val="22"/>
          <w:u w:val="single"/>
        </w:rPr>
        <w:t>E</w:t>
      </w:r>
      <w:r w:rsidRPr="008711A4">
        <w:rPr>
          <w:sz w:val="22"/>
          <w:szCs w:val="22"/>
          <w:u w:val="single"/>
        </w:rPr>
        <w:t>dit the documen</w:t>
      </w:r>
      <w:r w:rsidRPr="008711A4">
        <w:rPr>
          <w:sz w:val="22"/>
          <w:szCs w:val="22"/>
          <w:u w:val="single"/>
        </w:rPr>
        <w:t>ts</w:t>
      </w:r>
      <w:r w:rsidRPr="008711A4">
        <w:rPr>
          <w:sz w:val="22"/>
          <w:szCs w:val="22"/>
          <w:u w:val="single"/>
        </w:rPr>
        <w:t>:</w:t>
      </w:r>
    </w:p>
    <w:p w14:paraId="0ABB2C7D" w14:textId="13E8B011" w:rsidR="008711A4" w:rsidRDefault="008711A4" w:rsidP="008711A4">
      <w:pPr>
        <w:pStyle w:val="ListParagraph"/>
        <w:numPr>
          <w:ilvl w:val="1"/>
          <w:numId w:val="33"/>
        </w:numPr>
        <w:rPr>
          <w:sz w:val="22"/>
          <w:szCs w:val="22"/>
        </w:rPr>
      </w:pPr>
      <w:r w:rsidRPr="000C1DDE">
        <w:rPr>
          <w:noProof/>
          <w:sz w:val="20"/>
          <w:szCs w:val="20"/>
        </w:rPr>
        <w:drawing>
          <wp:anchor distT="0" distB="0" distL="114300" distR="114300" simplePos="0" relativeHeight="251711488" behindDoc="0" locked="0" layoutInCell="1" allowOverlap="1" wp14:anchorId="68D47722" wp14:editId="342BC45F">
            <wp:simplePos x="0" y="0"/>
            <wp:positionH relativeFrom="column">
              <wp:posOffset>-105410</wp:posOffset>
            </wp:positionH>
            <wp:positionV relativeFrom="paragraph">
              <wp:posOffset>703580</wp:posOffset>
            </wp:positionV>
            <wp:extent cx="6308725" cy="1538605"/>
            <wp:effectExtent l="19050" t="19050" r="15875" b="2349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389"/>
                    <a:stretch/>
                  </pic:blipFill>
                  <pic:spPr bwMode="auto">
                    <a:xfrm>
                      <a:off x="0" y="0"/>
                      <a:ext cx="6308725" cy="15386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61718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76240">
        <w:rPr>
          <w:sz w:val="22"/>
          <w:szCs w:val="22"/>
        </w:rPr>
        <w:t>Use the “Open in browser” option which will open the document in a new tab, in a Web Version of Microsoft Word</w:t>
      </w:r>
      <w:r>
        <w:rPr>
          <w:sz w:val="22"/>
          <w:szCs w:val="22"/>
        </w:rPr>
        <w:t>. The document is saved automatically after each modification.</w:t>
      </w:r>
    </w:p>
    <w:p w14:paraId="5008DE6C" w14:textId="0401F3E7" w:rsidR="008711A4" w:rsidRPr="00666475" w:rsidRDefault="008711A4" w:rsidP="008711A4">
      <w:pPr>
        <w:pStyle w:val="ListParagraph"/>
        <w:numPr>
          <w:ilvl w:val="1"/>
          <w:numId w:val="33"/>
        </w:numPr>
        <w:rPr>
          <w:noProof/>
        </w:rPr>
      </w:pPr>
      <w:r w:rsidRPr="00376240">
        <w:rPr>
          <w:sz w:val="22"/>
          <w:szCs w:val="22"/>
        </w:rPr>
        <w:t xml:space="preserve">Download the document, edit it on </w:t>
      </w:r>
      <w:r>
        <w:rPr>
          <w:sz w:val="22"/>
          <w:szCs w:val="22"/>
        </w:rPr>
        <w:t>your</w:t>
      </w:r>
      <w:r w:rsidRPr="00376240">
        <w:rPr>
          <w:sz w:val="22"/>
          <w:szCs w:val="22"/>
        </w:rPr>
        <w:t xml:space="preserve"> device and afterwards upload it back to the platform (see </w:t>
      </w:r>
      <w:hyperlink w:anchor="_Upload,_Create_and" w:history="1">
        <w:r>
          <w:rPr>
            <w:rStyle w:val="Hyperlink"/>
            <w:b/>
            <w:bCs/>
            <w:color w:val="002060"/>
            <w:sz w:val="22"/>
            <w:szCs w:val="22"/>
            <w:u w:val="none"/>
          </w:rPr>
          <w:t xml:space="preserve">section 3.1 </w:t>
        </w:r>
      </w:hyperlink>
      <w:r w:rsidRPr="00376240">
        <w:rPr>
          <w:sz w:val="22"/>
          <w:szCs w:val="22"/>
        </w:rPr>
        <w:t xml:space="preserve"> for instructions on how to upload content).</w:t>
      </w:r>
    </w:p>
    <w:p w14:paraId="12E0AAE5" w14:textId="38492772" w:rsidR="008711A4" w:rsidRPr="00376240" w:rsidRDefault="008711A4" w:rsidP="008711A4">
      <w:pPr>
        <w:pStyle w:val="ListParagraph"/>
        <w:ind w:left="1500"/>
        <w:rPr>
          <w:sz w:val="22"/>
          <w:szCs w:val="22"/>
        </w:rPr>
      </w:pPr>
    </w:p>
    <w:p w14:paraId="1BDE7B47" w14:textId="60B73B30" w:rsidR="008711A4" w:rsidRDefault="008711A4" w:rsidP="008711A4">
      <w:pPr>
        <w:rPr>
          <w:noProof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DCEDD53" wp14:editId="7AEF4A8B">
                <wp:simplePos x="0" y="0"/>
                <wp:positionH relativeFrom="column">
                  <wp:posOffset>3204058</wp:posOffset>
                </wp:positionH>
                <wp:positionV relativeFrom="paragraph">
                  <wp:posOffset>1427480</wp:posOffset>
                </wp:positionV>
                <wp:extent cx="1440586" cy="257175"/>
                <wp:effectExtent l="0" t="0" r="26670" b="285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586" cy="25717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A4063E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A93C1F5" id="Rectangle 27" o:spid="_x0000_s1026" style="position:absolute;margin-left:252.3pt;margin-top:112.4pt;width:113.45pt;height:20.2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" filled="f" strokecolor="#77032b" strokeweight="2pt"/>
            </w:pict>
          </mc:Fallback>
        </mc:AlternateContent>
      </w:r>
      <w:r w:rsidRPr="000C1DDE">
        <w:rPr>
          <w:noProof/>
          <w:sz w:val="20"/>
          <w:szCs w:val="20"/>
        </w:rPr>
        <w:drawing>
          <wp:inline distT="0" distB="0" distL="0" distR="0" wp14:anchorId="39BFDD80" wp14:editId="7A74AA69">
            <wp:extent cx="6184367" cy="3044297"/>
            <wp:effectExtent l="19050" t="19050" r="26035" b="2286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5086" cy="30446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61718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76C8E26" w14:textId="77777777" w:rsidR="008711A4" w:rsidRDefault="008711A4">
      <w:pPr>
        <w:spacing w:after="200"/>
        <w:rPr>
          <w:noProof/>
        </w:rPr>
      </w:pPr>
      <w:r>
        <w:rPr>
          <w:noProof/>
        </w:rPr>
        <w:br w:type="page"/>
      </w:r>
    </w:p>
    <w:p w14:paraId="7A962B02" w14:textId="77777777" w:rsidR="008711A4" w:rsidRPr="00DE617A" w:rsidRDefault="008711A4" w:rsidP="008711A4">
      <w:pPr>
        <w:rPr>
          <w:b/>
          <w:bCs/>
          <w:color w:val="002060"/>
          <w:sz w:val="22"/>
          <w:szCs w:val="22"/>
        </w:rPr>
      </w:pPr>
      <w:r w:rsidRPr="00DE617A">
        <w:rPr>
          <w:b/>
          <w:bCs/>
          <w:color w:val="002060"/>
          <w:sz w:val="22"/>
          <w:szCs w:val="22"/>
        </w:rPr>
        <w:lastRenderedPageBreak/>
        <w:t xml:space="preserve">! NOTE: </w:t>
      </w:r>
      <w:r w:rsidRPr="00DE617A">
        <w:rPr>
          <w:color w:val="002060"/>
          <w:sz w:val="22"/>
          <w:szCs w:val="22"/>
        </w:rPr>
        <w:t xml:space="preserve">If the uploaded file has the same name as an already existing file on the platform users </w:t>
      </w:r>
      <w:proofErr w:type="spellStart"/>
      <w:r w:rsidRPr="00DE617A">
        <w:rPr>
          <w:color w:val="002060"/>
          <w:sz w:val="22"/>
          <w:szCs w:val="22"/>
        </w:rPr>
        <w:t>ill</w:t>
      </w:r>
      <w:proofErr w:type="spellEnd"/>
      <w:r w:rsidRPr="00DE617A">
        <w:rPr>
          <w:color w:val="002060"/>
          <w:sz w:val="22"/>
          <w:szCs w:val="22"/>
        </w:rPr>
        <w:t xml:space="preserve"> receive a prompt asking them to confirm if they would like to upload the file as a version of the existing file</w:t>
      </w:r>
      <w:r w:rsidRPr="00DE617A">
        <w:rPr>
          <w:b/>
          <w:bCs/>
          <w:color w:val="002060"/>
          <w:sz w:val="22"/>
          <w:szCs w:val="22"/>
        </w:rPr>
        <w:t xml:space="preserve">. </w:t>
      </w:r>
    </w:p>
    <w:p w14:paraId="52E7C07E" w14:textId="259E8A98" w:rsidR="008711A4" w:rsidRDefault="008711A4" w:rsidP="008711A4">
      <w:pPr>
        <w:rPr>
          <w:noProof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E37B4D2" wp14:editId="56E8D555">
                <wp:simplePos x="0" y="0"/>
                <wp:positionH relativeFrom="column">
                  <wp:posOffset>3825849</wp:posOffset>
                </wp:positionH>
                <wp:positionV relativeFrom="paragraph">
                  <wp:posOffset>1578483</wp:posOffset>
                </wp:positionV>
                <wp:extent cx="791057" cy="1324051"/>
                <wp:effectExtent l="38100" t="0" r="28575" b="4762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1057" cy="13240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A641C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2" o:spid="_x0000_s1026" type="#_x0000_t32" style="position:absolute;margin-left:301.25pt;margin-top:124.3pt;width:62.3pt;height:104.25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" strokecolor="#9b053a [3044]">
                <v:stroke endarrow="block"/>
              </v:shape>
            </w:pict>
          </mc:Fallback>
        </mc:AlternateContent>
      </w:r>
      <w:r w:rsidRPr="00BC66D5">
        <w:rPr>
          <w:noProof/>
          <w:sz w:val="22"/>
          <w:szCs w:val="22"/>
        </w:rPr>
        <w:drawing>
          <wp:anchor distT="0" distB="0" distL="114300" distR="114300" simplePos="0" relativeHeight="251709440" behindDoc="1" locked="0" layoutInCell="1" allowOverlap="1" wp14:anchorId="65690CCE" wp14:editId="0C9064E1">
            <wp:simplePos x="0" y="0"/>
            <wp:positionH relativeFrom="margin">
              <wp:posOffset>21057</wp:posOffset>
            </wp:positionH>
            <wp:positionV relativeFrom="paragraph">
              <wp:posOffset>226060</wp:posOffset>
            </wp:positionV>
            <wp:extent cx="6440170" cy="1885315"/>
            <wp:effectExtent l="19050" t="19050" r="17780" b="1968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6"/>
                    <a:stretch/>
                  </pic:blipFill>
                  <pic:spPr bwMode="auto">
                    <a:xfrm>
                      <a:off x="0" y="0"/>
                      <a:ext cx="6440170" cy="18853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61718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D08F3F" w14:textId="77777777" w:rsidR="008711A4" w:rsidRDefault="008711A4" w:rsidP="008711A4">
      <w:pPr>
        <w:rPr>
          <w:noProof/>
        </w:rPr>
      </w:pPr>
    </w:p>
    <w:p w14:paraId="745362CA" w14:textId="77777777" w:rsidR="008711A4" w:rsidRDefault="008711A4" w:rsidP="008711A4">
      <w:pPr>
        <w:rPr>
          <w:noProof/>
        </w:rPr>
      </w:pPr>
    </w:p>
    <w:p w14:paraId="66842AEA" w14:textId="77777777" w:rsidR="008711A4" w:rsidRDefault="008711A4" w:rsidP="008711A4">
      <w:pPr>
        <w:rPr>
          <w:noProof/>
        </w:rPr>
      </w:pPr>
      <w:r w:rsidRPr="00666475">
        <w:rPr>
          <w:noProof/>
        </w:rPr>
        <w:drawing>
          <wp:inline distT="0" distB="0" distL="0" distR="0" wp14:anchorId="1B8361EF" wp14:editId="1A50BE28">
            <wp:extent cx="6309360" cy="2804160"/>
            <wp:effectExtent l="19050" t="19050" r="15240" b="152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8041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61718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76F32EA" w14:textId="77777777" w:rsidR="008711A4" w:rsidRDefault="008711A4" w:rsidP="008711A4">
      <w:pPr>
        <w:rPr>
          <w:b/>
          <w:bCs/>
          <w:noProof/>
          <w:sz w:val="22"/>
          <w:szCs w:val="22"/>
        </w:rPr>
      </w:pPr>
    </w:p>
    <w:p w14:paraId="0B6EE7F4" w14:textId="1F01EB9C" w:rsidR="008711A4" w:rsidRPr="00DE617A" w:rsidRDefault="008711A4" w:rsidP="008711A4">
      <w:pPr>
        <w:rPr>
          <w:b/>
          <w:bCs/>
          <w:color w:val="002060"/>
          <w:sz w:val="22"/>
          <w:szCs w:val="22"/>
        </w:rPr>
      </w:pPr>
      <w:r w:rsidRPr="00DE617A">
        <w:rPr>
          <w:b/>
          <w:bCs/>
          <w:color w:val="002060"/>
          <w:sz w:val="22"/>
          <w:szCs w:val="22"/>
        </w:rPr>
        <w:t xml:space="preserve">! NOTE: </w:t>
      </w:r>
      <w:r>
        <w:rPr>
          <w:color w:val="002060"/>
          <w:sz w:val="22"/>
          <w:szCs w:val="22"/>
        </w:rPr>
        <w:t xml:space="preserve">Further instructions </w:t>
      </w:r>
      <w:r>
        <w:rPr>
          <w:color w:val="002060"/>
          <w:sz w:val="22"/>
          <w:szCs w:val="22"/>
        </w:rPr>
        <w:t xml:space="preserve">on how to upload, create and manage files can be found </w:t>
      </w:r>
      <w:hyperlink r:id="rId32" w:history="1">
        <w:r w:rsidRPr="008711A4">
          <w:rPr>
            <w:rStyle w:val="Hyperlink"/>
            <w:color w:val="7030A0"/>
            <w:sz w:val="22"/>
            <w:szCs w:val="22"/>
          </w:rPr>
          <w:t>here</w:t>
        </w:r>
      </w:hyperlink>
      <w:r>
        <w:rPr>
          <w:color w:val="7030A0"/>
          <w:sz w:val="22"/>
          <w:szCs w:val="22"/>
        </w:rPr>
        <w:t>.</w:t>
      </w:r>
    </w:p>
    <w:p w14:paraId="00012808" w14:textId="77777777" w:rsidR="008711A4" w:rsidRDefault="008711A4" w:rsidP="008711A4">
      <w:pPr>
        <w:rPr>
          <w:b/>
          <w:bCs/>
          <w:noProof/>
          <w:sz w:val="22"/>
          <w:szCs w:val="22"/>
        </w:rPr>
      </w:pPr>
    </w:p>
    <w:p w14:paraId="47697979" w14:textId="77777777" w:rsidR="008711A4" w:rsidRDefault="008711A4" w:rsidP="008711A4">
      <w:pPr>
        <w:rPr>
          <w:b/>
          <w:bCs/>
          <w:noProof/>
          <w:sz w:val="22"/>
          <w:szCs w:val="22"/>
        </w:rPr>
      </w:pPr>
    </w:p>
    <w:p w14:paraId="3465E423" w14:textId="0B43E0CF" w:rsidR="008711A4" w:rsidRDefault="008711A4">
      <w:pPr>
        <w:spacing w:after="200"/>
        <w:rPr>
          <w:b/>
          <w:bCs/>
          <w:noProof/>
          <w:sz w:val="22"/>
          <w:szCs w:val="22"/>
        </w:rPr>
      </w:pPr>
      <w:r>
        <w:rPr>
          <w:b/>
          <w:bCs/>
          <w:noProof/>
          <w:sz w:val="22"/>
          <w:szCs w:val="22"/>
        </w:rPr>
        <w:br w:type="page"/>
      </w:r>
    </w:p>
    <w:p w14:paraId="09B63109" w14:textId="115BE09B" w:rsidR="008711A4" w:rsidRDefault="008711A4" w:rsidP="008711A4">
      <w:pPr>
        <w:pStyle w:val="Heading5"/>
        <w:numPr>
          <w:ilvl w:val="1"/>
          <w:numId w:val="37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Manage Document Versioning</w:t>
      </w:r>
      <w:r>
        <w:rPr>
          <w:b/>
          <w:bCs/>
          <w:sz w:val="24"/>
          <w:szCs w:val="24"/>
        </w:rPr>
        <w:t>:</w:t>
      </w:r>
    </w:p>
    <w:p w14:paraId="46140951" w14:textId="77777777" w:rsidR="008711A4" w:rsidRDefault="008711A4" w:rsidP="008711A4">
      <w:pPr>
        <w:rPr>
          <w:b/>
          <w:bCs/>
          <w:noProof/>
          <w:sz w:val="22"/>
          <w:szCs w:val="22"/>
        </w:rPr>
      </w:pPr>
    </w:p>
    <w:p w14:paraId="6064DB26" w14:textId="203102C5" w:rsidR="008711A4" w:rsidRDefault="008711A4" w:rsidP="008711A4">
      <w:pPr>
        <w:pStyle w:val="ListParagraph"/>
        <w:numPr>
          <w:ilvl w:val="1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SharePoint Online provide the ability to store, track and restore different versions of documents. </w:t>
      </w:r>
    </w:p>
    <w:p w14:paraId="43EDD780" w14:textId="77777777" w:rsidR="008711A4" w:rsidRDefault="008711A4" w:rsidP="008711A4">
      <w:pPr>
        <w:rPr>
          <w:b/>
          <w:bCs/>
          <w:noProof/>
          <w:sz w:val="22"/>
          <w:szCs w:val="22"/>
        </w:rPr>
      </w:pPr>
    </w:p>
    <w:p w14:paraId="1671199A" w14:textId="77777777" w:rsidR="008711A4" w:rsidRDefault="008711A4" w:rsidP="008711A4">
      <w:pPr>
        <w:rPr>
          <w:b/>
          <w:bCs/>
          <w:noProof/>
          <w:sz w:val="22"/>
          <w:szCs w:val="22"/>
        </w:rPr>
      </w:pPr>
    </w:p>
    <w:p w14:paraId="0BEFE318" w14:textId="77777777" w:rsidR="008711A4" w:rsidRDefault="008711A4" w:rsidP="008711A4">
      <w:pPr>
        <w:rPr>
          <w:b/>
          <w:bCs/>
          <w:noProof/>
          <w:sz w:val="22"/>
          <w:szCs w:val="22"/>
        </w:rPr>
      </w:pPr>
    </w:p>
    <w:p w14:paraId="0CE7C166" w14:textId="77777777" w:rsidR="008711A4" w:rsidRDefault="008711A4" w:rsidP="008711A4">
      <w:pPr>
        <w:rPr>
          <w:b/>
          <w:bCs/>
          <w:noProof/>
          <w:sz w:val="22"/>
          <w:szCs w:val="22"/>
        </w:rPr>
      </w:pPr>
    </w:p>
    <w:p w14:paraId="31F329F1" w14:textId="1BB862F2" w:rsidR="008711A4" w:rsidRDefault="008711A4" w:rsidP="008711A4">
      <w:pPr>
        <w:rPr>
          <w:b/>
          <w:bCs/>
          <w:noProof/>
          <w:sz w:val="22"/>
          <w:szCs w:val="22"/>
        </w:rPr>
      </w:pPr>
      <w:r>
        <w:rPr>
          <w:color w:val="002060"/>
          <w:sz w:val="22"/>
          <w:szCs w:val="22"/>
        </w:rPr>
        <w:br/>
      </w:r>
    </w:p>
    <w:p w14:paraId="589CCBC1" w14:textId="77777777" w:rsidR="008711A4" w:rsidRDefault="008711A4" w:rsidP="008711A4">
      <w:pPr>
        <w:rPr>
          <w:b/>
          <w:bCs/>
          <w:noProof/>
          <w:sz w:val="22"/>
          <w:szCs w:val="22"/>
        </w:rPr>
      </w:pPr>
    </w:p>
    <w:p w14:paraId="124196B7" w14:textId="77777777" w:rsidR="008711A4" w:rsidRDefault="008711A4" w:rsidP="008711A4">
      <w:pPr>
        <w:rPr>
          <w:b/>
          <w:bCs/>
          <w:noProof/>
          <w:sz w:val="22"/>
          <w:szCs w:val="22"/>
        </w:rPr>
      </w:pPr>
    </w:p>
    <w:p w14:paraId="793F97A9" w14:textId="77777777" w:rsidR="008711A4" w:rsidRDefault="008711A4" w:rsidP="008711A4">
      <w:pPr>
        <w:rPr>
          <w:b/>
          <w:bCs/>
          <w:noProof/>
          <w:sz w:val="22"/>
          <w:szCs w:val="22"/>
        </w:rPr>
      </w:pPr>
    </w:p>
    <w:p w14:paraId="17AA1C8B" w14:textId="77777777" w:rsidR="008711A4" w:rsidRDefault="008711A4" w:rsidP="008711A4">
      <w:pPr>
        <w:rPr>
          <w:b/>
          <w:bCs/>
          <w:noProof/>
          <w:sz w:val="22"/>
          <w:szCs w:val="22"/>
        </w:rPr>
      </w:pPr>
    </w:p>
    <w:p w14:paraId="7415B492" w14:textId="77777777" w:rsidR="008711A4" w:rsidRDefault="008711A4" w:rsidP="008711A4">
      <w:pPr>
        <w:rPr>
          <w:b/>
          <w:bCs/>
          <w:noProof/>
          <w:sz w:val="22"/>
          <w:szCs w:val="22"/>
        </w:rPr>
      </w:pPr>
    </w:p>
    <w:p w14:paraId="7FBD2817" w14:textId="77777777" w:rsidR="008711A4" w:rsidRDefault="008711A4" w:rsidP="008711A4">
      <w:pPr>
        <w:rPr>
          <w:b/>
          <w:bCs/>
          <w:noProof/>
          <w:sz w:val="22"/>
          <w:szCs w:val="22"/>
        </w:rPr>
      </w:pPr>
    </w:p>
    <w:p w14:paraId="16B7FFA8" w14:textId="77777777" w:rsidR="008711A4" w:rsidRDefault="008711A4" w:rsidP="008711A4">
      <w:pPr>
        <w:rPr>
          <w:b/>
          <w:bCs/>
          <w:noProof/>
          <w:sz w:val="22"/>
          <w:szCs w:val="22"/>
        </w:rPr>
      </w:pPr>
    </w:p>
    <w:p w14:paraId="2BD788E7" w14:textId="77777777" w:rsidR="008711A4" w:rsidRDefault="008711A4" w:rsidP="008711A4">
      <w:pPr>
        <w:rPr>
          <w:b/>
          <w:bCs/>
          <w:noProof/>
          <w:sz w:val="22"/>
          <w:szCs w:val="22"/>
        </w:rPr>
      </w:pPr>
    </w:p>
    <w:p w14:paraId="06ABDA97" w14:textId="77777777" w:rsidR="008711A4" w:rsidRDefault="008711A4" w:rsidP="008711A4">
      <w:pPr>
        <w:rPr>
          <w:b/>
          <w:bCs/>
          <w:noProof/>
          <w:sz w:val="22"/>
          <w:szCs w:val="22"/>
        </w:rPr>
      </w:pPr>
    </w:p>
    <w:p w14:paraId="09ED9013" w14:textId="77777777" w:rsidR="008711A4" w:rsidRDefault="008711A4" w:rsidP="008711A4">
      <w:pPr>
        <w:rPr>
          <w:b/>
          <w:bCs/>
          <w:noProof/>
          <w:sz w:val="22"/>
          <w:szCs w:val="22"/>
        </w:rPr>
      </w:pPr>
    </w:p>
    <w:p w14:paraId="79BCEBBC" w14:textId="77777777" w:rsidR="008711A4" w:rsidRDefault="008711A4" w:rsidP="008711A4">
      <w:pPr>
        <w:rPr>
          <w:b/>
          <w:bCs/>
          <w:noProof/>
          <w:sz w:val="22"/>
          <w:szCs w:val="22"/>
        </w:rPr>
      </w:pPr>
    </w:p>
    <w:p w14:paraId="5FAC8C66" w14:textId="77777777" w:rsidR="008711A4" w:rsidRDefault="008711A4" w:rsidP="008711A4">
      <w:pPr>
        <w:rPr>
          <w:b/>
          <w:bCs/>
          <w:noProof/>
          <w:sz w:val="22"/>
          <w:szCs w:val="22"/>
        </w:rPr>
      </w:pPr>
    </w:p>
    <w:p w14:paraId="7992FDB1" w14:textId="77777777" w:rsidR="008711A4" w:rsidRDefault="008711A4" w:rsidP="008711A4">
      <w:pPr>
        <w:rPr>
          <w:b/>
          <w:bCs/>
          <w:noProof/>
          <w:sz w:val="22"/>
          <w:szCs w:val="22"/>
        </w:rPr>
      </w:pPr>
    </w:p>
    <w:p w14:paraId="171B6AEF" w14:textId="77777777" w:rsidR="008711A4" w:rsidRDefault="008711A4" w:rsidP="008711A4">
      <w:pPr>
        <w:rPr>
          <w:b/>
          <w:bCs/>
          <w:noProof/>
          <w:sz w:val="22"/>
          <w:szCs w:val="22"/>
        </w:rPr>
      </w:pPr>
    </w:p>
    <w:p w14:paraId="11E22194" w14:textId="77777777" w:rsidR="008711A4" w:rsidRDefault="008711A4" w:rsidP="008711A4">
      <w:pPr>
        <w:rPr>
          <w:b/>
          <w:bCs/>
          <w:noProof/>
          <w:sz w:val="22"/>
          <w:szCs w:val="22"/>
        </w:rPr>
      </w:pPr>
    </w:p>
    <w:p w14:paraId="2B2EDA92" w14:textId="77777777" w:rsidR="008711A4" w:rsidRDefault="008711A4" w:rsidP="008711A4">
      <w:pPr>
        <w:rPr>
          <w:b/>
          <w:bCs/>
          <w:noProof/>
          <w:sz w:val="22"/>
          <w:szCs w:val="22"/>
        </w:rPr>
      </w:pPr>
    </w:p>
    <w:p w14:paraId="3F83E888" w14:textId="77777777" w:rsidR="008711A4" w:rsidRDefault="008711A4" w:rsidP="008711A4">
      <w:pPr>
        <w:rPr>
          <w:b/>
          <w:bCs/>
          <w:noProof/>
          <w:sz w:val="22"/>
          <w:szCs w:val="22"/>
        </w:rPr>
      </w:pPr>
    </w:p>
    <w:p w14:paraId="427C8CE9" w14:textId="77777777" w:rsidR="008711A4" w:rsidRDefault="008711A4" w:rsidP="008711A4">
      <w:pPr>
        <w:rPr>
          <w:b/>
          <w:bCs/>
          <w:noProof/>
          <w:sz w:val="22"/>
          <w:szCs w:val="22"/>
        </w:rPr>
      </w:pPr>
    </w:p>
    <w:p w14:paraId="3F36A8E0" w14:textId="1862698C" w:rsidR="008711A4" w:rsidRDefault="008711A4">
      <w:pPr>
        <w:spacing w:after="200"/>
        <w:rPr>
          <w:b/>
          <w:bCs/>
          <w:noProof/>
          <w:sz w:val="22"/>
          <w:szCs w:val="22"/>
        </w:rPr>
      </w:pPr>
    </w:p>
    <w:p w14:paraId="1277D73C" w14:textId="1A88D531" w:rsidR="008711A4" w:rsidRDefault="008711A4">
      <w:pPr>
        <w:spacing w:after="200"/>
        <w:rPr>
          <w:b/>
          <w:bCs/>
          <w:noProof/>
          <w:sz w:val="22"/>
          <w:szCs w:val="22"/>
        </w:rPr>
      </w:pPr>
    </w:p>
    <w:p w14:paraId="0E677BB7" w14:textId="3301D6D3" w:rsidR="008711A4" w:rsidRDefault="008711A4">
      <w:pPr>
        <w:spacing w:after="200"/>
        <w:rPr>
          <w:b/>
          <w:bCs/>
          <w:noProof/>
          <w:sz w:val="22"/>
          <w:szCs w:val="22"/>
        </w:rPr>
      </w:pPr>
    </w:p>
    <w:p w14:paraId="689B3118" w14:textId="24B75AC2" w:rsidR="008711A4" w:rsidRDefault="008711A4">
      <w:pPr>
        <w:spacing w:after="200"/>
        <w:rPr>
          <w:b/>
          <w:bCs/>
          <w:noProof/>
          <w:sz w:val="22"/>
          <w:szCs w:val="22"/>
        </w:rPr>
      </w:pPr>
    </w:p>
    <w:p w14:paraId="292193AD" w14:textId="082B2D77" w:rsidR="008711A4" w:rsidRDefault="008711A4">
      <w:pPr>
        <w:spacing w:after="200"/>
        <w:rPr>
          <w:b/>
          <w:bCs/>
          <w:noProof/>
          <w:sz w:val="22"/>
          <w:szCs w:val="22"/>
        </w:rPr>
      </w:pPr>
    </w:p>
    <w:p w14:paraId="7B7BEAFE" w14:textId="5BF31E63" w:rsidR="008711A4" w:rsidRDefault="008711A4">
      <w:pPr>
        <w:spacing w:after="200"/>
        <w:rPr>
          <w:b/>
          <w:bCs/>
          <w:noProof/>
          <w:sz w:val="22"/>
          <w:szCs w:val="22"/>
        </w:rPr>
      </w:pPr>
    </w:p>
    <w:p w14:paraId="18E1AF95" w14:textId="2519A506" w:rsidR="008711A4" w:rsidRDefault="008711A4">
      <w:pPr>
        <w:spacing w:after="200"/>
        <w:rPr>
          <w:b/>
          <w:bCs/>
          <w:noProof/>
          <w:sz w:val="22"/>
          <w:szCs w:val="22"/>
        </w:rPr>
      </w:pPr>
    </w:p>
    <w:p w14:paraId="63DC8C01" w14:textId="1EF3DE61" w:rsidR="008711A4" w:rsidRDefault="008711A4">
      <w:pPr>
        <w:spacing w:after="200"/>
        <w:rPr>
          <w:b/>
          <w:bCs/>
          <w:noProof/>
          <w:sz w:val="22"/>
          <w:szCs w:val="22"/>
        </w:rPr>
      </w:pPr>
    </w:p>
    <w:p w14:paraId="0CA6E4D1" w14:textId="77777777" w:rsidR="008711A4" w:rsidRDefault="008711A4">
      <w:pPr>
        <w:spacing w:after="200"/>
        <w:rPr>
          <w:b/>
          <w:bCs/>
          <w:noProof/>
          <w:sz w:val="22"/>
          <w:szCs w:val="22"/>
        </w:rPr>
      </w:pPr>
    </w:p>
    <w:p w14:paraId="40EA3FEF" w14:textId="77777777" w:rsidR="008711A4" w:rsidRPr="00232691" w:rsidRDefault="008711A4" w:rsidP="008711A4">
      <w:pPr>
        <w:rPr>
          <w:b/>
          <w:bCs/>
          <w:sz w:val="22"/>
          <w:szCs w:val="22"/>
        </w:rPr>
      </w:pPr>
      <w:r w:rsidRPr="00232691">
        <w:rPr>
          <w:b/>
          <w:bCs/>
          <w:noProof/>
          <w:sz w:val="22"/>
          <w:szCs w:val="22"/>
        </w:rPr>
        <w:t xml:space="preserve">For any further questions or inquiries please contact the Zedra Service Desk via email at </w:t>
      </w:r>
      <w:hyperlink r:id="rId33" w:history="1">
        <w:r w:rsidRPr="00232691">
          <w:rPr>
            <w:rStyle w:val="Hyperlink"/>
            <w:b/>
            <w:bCs/>
            <w:color w:val="002060"/>
            <w:sz w:val="22"/>
            <w:szCs w:val="22"/>
            <w:u w:val="none"/>
          </w:rPr>
          <w:t>Servicedesk@zedra.com</w:t>
        </w:r>
      </w:hyperlink>
    </w:p>
    <w:sectPr w:rsidR="008711A4" w:rsidRPr="00232691" w:rsidSect="008711A4">
      <w:headerReference w:type="default" r:id="rId34"/>
      <w:footerReference w:type="first" r:id="rId35"/>
      <w:pgSz w:w="12240" w:h="15840"/>
      <w:pgMar w:top="1710" w:right="1152" w:bottom="720" w:left="1152" w:header="0" w:footer="0" w:gutter="0"/>
      <w:pgNumType w:start="1"/>
      <w:cols w:space="720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3" w:author="Razvan Irimie" w:date="2020-10-13T13:30:00Z" w:initials="RI">
    <w:p w14:paraId="7821B9E9" w14:textId="25869DF2" w:rsidR="008711A4" w:rsidRDefault="008711A4">
      <w:pPr>
        <w:pStyle w:val="CommentText"/>
      </w:pPr>
      <w:r>
        <w:rPr>
          <w:rStyle w:val="CommentReference"/>
        </w:rPr>
        <w:annotationRef/>
      </w:r>
      <w:r>
        <w:t>Should we provide this service for content managers or should BST staff predefine groups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821B9E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302A8D" w16cex:dateUtc="2020-10-13T10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821B9E9" w16cid:durableId="23302A8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72AD9F" w14:textId="77777777" w:rsidR="00725E5F" w:rsidRDefault="00725E5F" w:rsidP="004B7E44">
      <w:r>
        <w:separator/>
      </w:r>
    </w:p>
  </w:endnote>
  <w:endnote w:type="continuationSeparator" w:id="0">
    <w:p w14:paraId="1668C25E" w14:textId="77777777" w:rsidR="00725E5F" w:rsidRDefault="00725E5F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C9547B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BE6842" w14:textId="77777777" w:rsidR="00725E5F" w:rsidRDefault="00725E5F" w:rsidP="004B7E44">
      <w:r>
        <w:separator/>
      </w:r>
    </w:p>
  </w:footnote>
  <w:footnote w:type="continuationSeparator" w:id="0">
    <w:p w14:paraId="44B640C1" w14:textId="77777777" w:rsidR="00725E5F" w:rsidRDefault="00725E5F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0485B047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53F8A2AD" w14:textId="77777777" w:rsidR="004B7E44" w:rsidRDefault="00BA077D" w:rsidP="004B7E44">
          <w:pPr>
            <w:pStyle w:val="Header"/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42A66689" wp14:editId="2EFF284B">
                <wp:simplePos x="0" y="0"/>
                <wp:positionH relativeFrom="column">
                  <wp:posOffset>136195</wp:posOffset>
                </wp:positionH>
                <wp:positionV relativeFrom="paragraph">
                  <wp:posOffset>123977</wp:posOffset>
                </wp:positionV>
                <wp:extent cx="1266609" cy="517779"/>
                <wp:effectExtent l="0" t="0" r="0" b="0"/>
                <wp:wrapNone/>
                <wp:docPr id="49" name="Picture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Picture 19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6609" cy="5177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905A6">
            <w:rPr>
              <w:noProof/>
            </w:rPr>
            <w:drawing>
              <wp:anchor distT="0" distB="0" distL="114300" distR="114300" simplePos="0" relativeHeight="251658239" behindDoc="0" locked="0" layoutInCell="1" allowOverlap="1" wp14:anchorId="3BD7642A" wp14:editId="268894A4">
                <wp:simplePos x="0" y="0"/>
                <wp:positionH relativeFrom="column">
                  <wp:posOffset>-2210</wp:posOffset>
                </wp:positionH>
                <wp:positionV relativeFrom="paragraph">
                  <wp:posOffset>0</wp:posOffset>
                </wp:positionV>
                <wp:extent cx="7752056" cy="833755"/>
                <wp:effectExtent l="0" t="0" r="1905" b="4445"/>
                <wp:wrapNone/>
                <wp:docPr id="50" name="Picture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Picture 17"/>
                        <pic:cNvPicPr/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75875"/>
                        <a:stretch/>
                      </pic:blipFill>
                      <pic:spPr bwMode="auto">
                        <a:xfrm>
                          <a:off x="0" y="0"/>
                          <a:ext cx="7755188" cy="8340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A11A7"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4A62FACB" wp14:editId="5488AA8C">
                <wp:simplePos x="0" y="0"/>
                <wp:positionH relativeFrom="column">
                  <wp:posOffset>-1905</wp:posOffset>
                </wp:positionH>
                <wp:positionV relativeFrom="paragraph">
                  <wp:posOffset>3175</wp:posOffset>
                </wp:positionV>
                <wp:extent cx="1053389" cy="554869"/>
                <wp:effectExtent l="0" t="0" r="0" b="0"/>
                <wp:wrapNone/>
                <wp:docPr id="51" name="Picture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3389" cy="5548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4407B"/>
    <w:multiLevelType w:val="hybridMultilevel"/>
    <w:tmpl w:val="9A089D02"/>
    <w:lvl w:ilvl="0" w:tplc="D7A2EA5A">
      <w:start w:val="1"/>
      <w:numFmt w:val="bullet"/>
      <w:lvlText w:val="!"/>
      <w:lvlJc w:val="left"/>
      <w:pPr>
        <w:ind w:left="780" w:hanging="360"/>
      </w:pPr>
      <w:rPr>
        <w:rFonts w:ascii="Courier New" w:hAnsi="Courier New" w:hint="default"/>
        <w:b/>
        <w:bCs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C66FAB"/>
    <w:multiLevelType w:val="hybridMultilevel"/>
    <w:tmpl w:val="88FCA3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5A2A9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34F5583"/>
    <w:multiLevelType w:val="hybridMultilevel"/>
    <w:tmpl w:val="54F0FA3C"/>
    <w:lvl w:ilvl="0" w:tplc="E0FA6EFA">
      <w:start w:val="1"/>
      <w:numFmt w:val="bullet"/>
      <w:lvlText w:val="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4D945B4"/>
    <w:multiLevelType w:val="hybridMultilevel"/>
    <w:tmpl w:val="922AD23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F6A434A"/>
    <w:multiLevelType w:val="hybridMultilevel"/>
    <w:tmpl w:val="8424E8A0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02E1348"/>
    <w:multiLevelType w:val="multilevel"/>
    <w:tmpl w:val="C6FA23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181622C"/>
    <w:multiLevelType w:val="hybridMultilevel"/>
    <w:tmpl w:val="E63C33E2"/>
    <w:lvl w:ilvl="0" w:tplc="CE0C448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4061AF0"/>
    <w:multiLevelType w:val="hybridMultilevel"/>
    <w:tmpl w:val="CBF0321C"/>
    <w:lvl w:ilvl="0" w:tplc="04090003">
      <w:start w:val="1"/>
      <w:numFmt w:val="bullet"/>
      <w:lvlText w:val="o"/>
      <w:lvlJc w:val="left"/>
      <w:pPr>
        <w:ind w:left="78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36714892"/>
    <w:multiLevelType w:val="hybridMultilevel"/>
    <w:tmpl w:val="8482CE30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7C95C87"/>
    <w:multiLevelType w:val="multilevel"/>
    <w:tmpl w:val="6A304B5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upperRoman"/>
      <w:lvlText w:val="%4."/>
      <w:lvlJc w:val="righ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9CC772D"/>
    <w:multiLevelType w:val="multilevel"/>
    <w:tmpl w:val="7CF68508"/>
    <w:lvl w:ilvl="0">
      <w:start w:val="1"/>
      <w:numFmt w:val="decimal"/>
      <w:lvlText w:val="%1."/>
      <w:lvlJc w:val="left"/>
      <w:pPr>
        <w:ind w:left="360" w:hanging="360"/>
      </w:pPr>
      <w:rPr>
        <w:color w:val="003399"/>
        <w:sz w:val="28"/>
        <w:szCs w:val="28"/>
      </w:rPr>
    </w:lvl>
    <w:lvl w:ilvl="1">
      <w:start w:val="1"/>
      <w:numFmt w:val="bullet"/>
      <w:lvlText w:val="o"/>
      <w:lvlJc w:val="left"/>
      <w:pPr>
        <w:ind w:left="792" w:hanging="432"/>
      </w:pPr>
      <w:rPr>
        <w:rFonts w:ascii="Courier New" w:hAnsi="Courier New" w:cs="Courier New" w:hint="default"/>
        <w:b/>
        <w:bCs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1FD38C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43030F2E"/>
    <w:multiLevelType w:val="hybridMultilevel"/>
    <w:tmpl w:val="CFA0E64E"/>
    <w:lvl w:ilvl="0" w:tplc="F516CD62">
      <w:start w:val="1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47AC67E1"/>
    <w:multiLevelType w:val="hybridMultilevel"/>
    <w:tmpl w:val="138EA5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83C63A8"/>
    <w:multiLevelType w:val="hybridMultilevel"/>
    <w:tmpl w:val="6E0AE8CA"/>
    <w:lvl w:ilvl="0" w:tplc="304A14E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894105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CA17F18"/>
    <w:multiLevelType w:val="multilevel"/>
    <w:tmpl w:val="1FC4EA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3">
      <w:start w:val="1"/>
      <w:numFmt w:val="upperRoman"/>
      <w:lvlText w:val="%4."/>
      <w:lvlJc w:val="right"/>
      <w:pPr>
        <w:ind w:left="1224" w:hanging="14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4CF10556"/>
    <w:multiLevelType w:val="hybridMultilevel"/>
    <w:tmpl w:val="337450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CF33C95"/>
    <w:multiLevelType w:val="hybridMultilevel"/>
    <w:tmpl w:val="A3B24F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E6401E"/>
    <w:multiLevelType w:val="hybridMultilevel"/>
    <w:tmpl w:val="EA7C3CC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1F0B4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59060866"/>
    <w:multiLevelType w:val="hybridMultilevel"/>
    <w:tmpl w:val="86E0AC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2F364E"/>
    <w:multiLevelType w:val="multilevel"/>
    <w:tmpl w:val="C308AA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224" w:hanging="144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728" w:hanging="288"/>
      </w:pPr>
      <w:rPr>
        <w:rFonts w:ascii="Courier New" w:hAnsi="Courier New" w:hint="default"/>
      </w:rPr>
    </w:lvl>
    <w:lvl w:ilvl="5">
      <w:start w:val="1"/>
      <w:numFmt w:val="bullet"/>
      <w:lvlText w:val="-"/>
      <w:lvlJc w:val="left"/>
      <w:pPr>
        <w:ind w:left="2016" w:hanging="216"/>
      </w:pPr>
      <w:rPr>
        <w:rFonts w:ascii="Arial" w:hAnsi="Arial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59D86A48"/>
    <w:multiLevelType w:val="hybridMultilevel"/>
    <w:tmpl w:val="30E4177C"/>
    <w:lvl w:ilvl="0" w:tplc="04090003">
      <w:start w:val="1"/>
      <w:numFmt w:val="bullet"/>
      <w:lvlText w:val="o"/>
      <w:lvlJc w:val="left"/>
      <w:pPr>
        <w:ind w:left="7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3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7" w:tplc="0409000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5" w15:restartNumberingAfterBreak="0">
    <w:nsid w:val="5C8C407D"/>
    <w:multiLevelType w:val="hybridMultilevel"/>
    <w:tmpl w:val="3BD02808"/>
    <w:lvl w:ilvl="0" w:tplc="CE0C448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01C4DF7"/>
    <w:multiLevelType w:val="hybridMultilevel"/>
    <w:tmpl w:val="87542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B42BCA"/>
    <w:multiLevelType w:val="hybridMultilevel"/>
    <w:tmpl w:val="34843A88"/>
    <w:lvl w:ilvl="0" w:tplc="04090003">
      <w:start w:val="1"/>
      <w:numFmt w:val="bullet"/>
      <w:lvlText w:val="o"/>
      <w:lvlJc w:val="left"/>
      <w:pPr>
        <w:ind w:left="7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3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7" w:tplc="0409000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8" w15:restartNumberingAfterBreak="0">
    <w:nsid w:val="63877FA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646F53C1"/>
    <w:multiLevelType w:val="multilevel"/>
    <w:tmpl w:val="730AB9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0" w15:restartNumberingAfterBreak="0">
    <w:nsid w:val="65A235B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7532EAA"/>
    <w:multiLevelType w:val="hybridMultilevel"/>
    <w:tmpl w:val="E28215E2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9146F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69DF4F91"/>
    <w:multiLevelType w:val="multilevel"/>
    <w:tmpl w:val="F864CE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  <w:color w:val="003399"/>
      </w:rPr>
    </w:lvl>
    <w:lvl w:ilvl="2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3">
      <w:start w:val="1"/>
      <w:numFmt w:val="upperRoman"/>
      <w:lvlText w:val="%4."/>
      <w:lvlJc w:val="right"/>
      <w:pPr>
        <w:ind w:left="1224" w:hanging="14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6BD22B83"/>
    <w:multiLevelType w:val="multilevel"/>
    <w:tmpl w:val="E65E62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color w:val="003399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6FDD3F25"/>
    <w:multiLevelType w:val="hybridMultilevel"/>
    <w:tmpl w:val="73E0F13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97213D"/>
    <w:multiLevelType w:val="hybridMultilevel"/>
    <w:tmpl w:val="B2085FA2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3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7" w:tplc="0409000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7" w15:restartNumberingAfterBreak="0">
    <w:nsid w:val="74E94FD5"/>
    <w:multiLevelType w:val="multilevel"/>
    <w:tmpl w:val="C9B824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8" w15:restartNumberingAfterBreak="0">
    <w:nsid w:val="75B02B49"/>
    <w:multiLevelType w:val="hybridMultilevel"/>
    <w:tmpl w:val="97CC0DA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6E91F2C"/>
    <w:multiLevelType w:val="hybridMultilevel"/>
    <w:tmpl w:val="17C8D674"/>
    <w:lvl w:ilvl="0" w:tplc="E0FA6EFA">
      <w:start w:val="1"/>
      <w:numFmt w:val="bullet"/>
      <w:lvlText w:val="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7CDC4DCE"/>
    <w:multiLevelType w:val="hybridMultilevel"/>
    <w:tmpl w:val="5DCE00DA"/>
    <w:lvl w:ilvl="0" w:tplc="E0FA6EFA">
      <w:start w:val="1"/>
      <w:numFmt w:val="bullet"/>
      <w:lvlText w:val="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11"/>
  </w:num>
  <w:num w:numId="3">
    <w:abstractNumId w:val="22"/>
  </w:num>
  <w:num w:numId="4">
    <w:abstractNumId w:val="6"/>
  </w:num>
  <w:num w:numId="5">
    <w:abstractNumId w:val="16"/>
  </w:num>
  <w:num w:numId="6">
    <w:abstractNumId w:val="19"/>
  </w:num>
  <w:num w:numId="7">
    <w:abstractNumId w:val="2"/>
  </w:num>
  <w:num w:numId="8">
    <w:abstractNumId w:val="33"/>
  </w:num>
  <w:num w:numId="9">
    <w:abstractNumId w:val="18"/>
  </w:num>
  <w:num w:numId="10">
    <w:abstractNumId w:val="13"/>
  </w:num>
  <w:num w:numId="11">
    <w:abstractNumId w:val="9"/>
  </w:num>
  <w:num w:numId="12">
    <w:abstractNumId w:val="3"/>
  </w:num>
  <w:num w:numId="13">
    <w:abstractNumId w:val="10"/>
  </w:num>
  <w:num w:numId="14">
    <w:abstractNumId w:val="24"/>
  </w:num>
  <w:num w:numId="15">
    <w:abstractNumId w:val="17"/>
  </w:num>
  <w:num w:numId="16">
    <w:abstractNumId w:val="23"/>
  </w:num>
  <w:num w:numId="17">
    <w:abstractNumId w:val="26"/>
  </w:num>
  <w:num w:numId="18">
    <w:abstractNumId w:val="39"/>
  </w:num>
  <w:num w:numId="19">
    <w:abstractNumId w:val="40"/>
  </w:num>
  <w:num w:numId="20">
    <w:abstractNumId w:val="1"/>
  </w:num>
  <w:num w:numId="21">
    <w:abstractNumId w:val="4"/>
  </w:num>
  <w:num w:numId="22">
    <w:abstractNumId w:val="30"/>
  </w:num>
  <w:num w:numId="23">
    <w:abstractNumId w:val="34"/>
  </w:num>
  <w:num w:numId="24">
    <w:abstractNumId w:val="38"/>
  </w:num>
  <w:num w:numId="25">
    <w:abstractNumId w:val="25"/>
  </w:num>
  <w:num w:numId="26">
    <w:abstractNumId w:val="7"/>
  </w:num>
  <w:num w:numId="27">
    <w:abstractNumId w:val="5"/>
  </w:num>
  <w:num w:numId="28">
    <w:abstractNumId w:val="15"/>
  </w:num>
  <w:num w:numId="29">
    <w:abstractNumId w:val="31"/>
  </w:num>
  <w:num w:numId="30">
    <w:abstractNumId w:val="0"/>
  </w:num>
  <w:num w:numId="31">
    <w:abstractNumId w:val="35"/>
  </w:num>
  <w:num w:numId="32">
    <w:abstractNumId w:val="36"/>
  </w:num>
  <w:num w:numId="33">
    <w:abstractNumId w:val="8"/>
  </w:num>
  <w:num w:numId="34">
    <w:abstractNumId w:val="27"/>
  </w:num>
  <w:num w:numId="35">
    <w:abstractNumId w:val="37"/>
  </w:num>
  <w:num w:numId="36">
    <w:abstractNumId w:val="32"/>
  </w:num>
  <w:num w:numId="37">
    <w:abstractNumId w:val="21"/>
  </w:num>
  <w:num w:numId="38">
    <w:abstractNumId w:val="28"/>
  </w:num>
  <w:num w:numId="39">
    <w:abstractNumId w:val="20"/>
  </w:num>
  <w:num w:numId="40">
    <w:abstractNumId w:val="14"/>
  </w:num>
  <w:num w:numId="41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Razvan Irimie">
    <w15:presenceInfo w15:providerId="Windows Live" w15:userId="d3920f62d2f27ca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F59"/>
    <w:rsid w:val="000062A3"/>
    <w:rsid w:val="00015B7B"/>
    <w:rsid w:val="000360A9"/>
    <w:rsid w:val="00037CC4"/>
    <w:rsid w:val="00056A34"/>
    <w:rsid w:val="00090967"/>
    <w:rsid w:val="000C1DDE"/>
    <w:rsid w:val="000D4574"/>
    <w:rsid w:val="00111A66"/>
    <w:rsid w:val="00115EB6"/>
    <w:rsid w:val="00116872"/>
    <w:rsid w:val="00134CDF"/>
    <w:rsid w:val="00147EDA"/>
    <w:rsid w:val="00151E22"/>
    <w:rsid w:val="00167E41"/>
    <w:rsid w:val="00177DAF"/>
    <w:rsid w:val="001965E3"/>
    <w:rsid w:val="001B6BF8"/>
    <w:rsid w:val="001C2E34"/>
    <w:rsid w:val="001D11C7"/>
    <w:rsid w:val="001F43BC"/>
    <w:rsid w:val="001F5712"/>
    <w:rsid w:val="002032E2"/>
    <w:rsid w:val="00221E3A"/>
    <w:rsid w:val="00232691"/>
    <w:rsid w:val="002348D6"/>
    <w:rsid w:val="00240103"/>
    <w:rsid w:val="00241F5D"/>
    <w:rsid w:val="00293B83"/>
    <w:rsid w:val="002968CD"/>
    <w:rsid w:val="002A6AC1"/>
    <w:rsid w:val="002C30F2"/>
    <w:rsid w:val="002D64C7"/>
    <w:rsid w:val="002E090C"/>
    <w:rsid w:val="002E136F"/>
    <w:rsid w:val="002F1388"/>
    <w:rsid w:val="003100E5"/>
    <w:rsid w:val="003202B3"/>
    <w:rsid w:val="0032057F"/>
    <w:rsid w:val="00333FFC"/>
    <w:rsid w:val="00363432"/>
    <w:rsid w:val="00376240"/>
    <w:rsid w:val="0038289C"/>
    <w:rsid w:val="003A686B"/>
    <w:rsid w:val="003E3110"/>
    <w:rsid w:val="003E35AF"/>
    <w:rsid w:val="00445ADA"/>
    <w:rsid w:val="00463BF0"/>
    <w:rsid w:val="00470819"/>
    <w:rsid w:val="004A4210"/>
    <w:rsid w:val="004B7E44"/>
    <w:rsid w:val="004C27AF"/>
    <w:rsid w:val="004D5252"/>
    <w:rsid w:val="004F2B86"/>
    <w:rsid w:val="00513258"/>
    <w:rsid w:val="00552B1C"/>
    <w:rsid w:val="00565E96"/>
    <w:rsid w:val="005813A8"/>
    <w:rsid w:val="005A718F"/>
    <w:rsid w:val="00620CEB"/>
    <w:rsid w:val="0062207B"/>
    <w:rsid w:val="006401E4"/>
    <w:rsid w:val="00666475"/>
    <w:rsid w:val="00674147"/>
    <w:rsid w:val="00695A14"/>
    <w:rsid w:val="006A17FA"/>
    <w:rsid w:val="006A3CE7"/>
    <w:rsid w:val="006B18C1"/>
    <w:rsid w:val="006C4EB7"/>
    <w:rsid w:val="006D6E0E"/>
    <w:rsid w:val="00725E5F"/>
    <w:rsid w:val="007516CF"/>
    <w:rsid w:val="007756CE"/>
    <w:rsid w:val="00785FAF"/>
    <w:rsid w:val="007C7758"/>
    <w:rsid w:val="007C7C60"/>
    <w:rsid w:val="007D5EE3"/>
    <w:rsid w:val="007F42B9"/>
    <w:rsid w:val="007F6AC5"/>
    <w:rsid w:val="00823BCB"/>
    <w:rsid w:val="00846B5E"/>
    <w:rsid w:val="008711A4"/>
    <w:rsid w:val="008B33BC"/>
    <w:rsid w:val="008D5136"/>
    <w:rsid w:val="008F0771"/>
    <w:rsid w:val="008F3973"/>
    <w:rsid w:val="00901F52"/>
    <w:rsid w:val="009120E9"/>
    <w:rsid w:val="009157A2"/>
    <w:rsid w:val="00945900"/>
    <w:rsid w:val="0095068C"/>
    <w:rsid w:val="00986F65"/>
    <w:rsid w:val="009A2414"/>
    <w:rsid w:val="009C396C"/>
    <w:rsid w:val="009C45B9"/>
    <w:rsid w:val="009D4C74"/>
    <w:rsid w:val="009E6047"/>
    <w:rsid w:val="009E7A39"/>
    <w:rsid w:val="009F0C1E"/>
    <w:rsid w:val="00A15FEB"/>
    <w:rsid w:val="00A21C4B"/>
    <w:rsid w:val="00A348F9"/>
    <w:rsid w:val="00A41407"/>
    <w:rsid w:val="00A519E9"/>
    <w:rsid w:val="00A60F38"/>
    <w:rsid w:val="00AE2935"/>
    <w:rsid w:val="00B16280"/>
    <w:rsid w:val="00B556B5"/>
    <w:rsid w:val="00B572B4"/>
    <w:rsid w:val="00B61DD0"/>
    <w:rsid w:val="00BA077D"/>
    <w:rsid w:val="00BA22C6"/>
    <w:rsid w:val="00BB474B"/>
    <w:rsid w:val="00BC66D5"/>
    <w:rsid w:val="00BD0F59"/>
    <w:rsid w:val="00BD7D18"/>
    <w:rsid w:val="00C07E70"/>
    <w:rsid w:val="00C76384"/>
    <w:rsid w:val="00CB3B86"/>
    <w:rsid w:val="00CC0157"/>
    <w:rsid w:val="00CC0400"/>
    <w:rsid w:val="00CC31C8"/>
    <w:rsid w:val="00CC4DB9"/>
    <w:rsid w:val="00CE3035"/>
    <w:rsid w:val="00CF7FA2"/>
    <w:rsid w:val="00D02D1D"/>
    <w:rsid w:val="00D153B9"/>
    <w:rsid w:val="00D2333D"/>
    <w:rsid w:val="00D47DDA"/>
    <w:rsid w:val="00DB26A7"/>
    <w:rsid w:val="00DB458C"/>
    <w:rsid w:val="00DC34B5"/>
    <w:rsid w:val="00DC66B7"/>
    <w:rsid w:val="00DD7ED5"/>
    <w:rsid w:val="00DE1E28"/>
    <w:rsid w:val="00DE4E7F"/>
    <w:rsid w:val="00DE617A"/>
    <w:rsid w:val="00E075B4"/>
    <w:rsid w:val="00E226B0"/>
    <w:rsid w:val="00E57EA0"/>
    <w:rsid w:val="00E67CF8"/>
    <w:rsid w:val="00E76CAD"/>
    <w:rsid w:val="00E81BA9"/>
    <w:rsid w:val="00E8452F"/>
    <w:rsid w:val="00E86977"/>
    <w:rsid w:val="00E905A6"/>
    <w:rsid w:val="00E91246"/>
    <w:rsid w:val="00E93685"/>
    <w:rsid w:val="00E94098"/>
    <w:rsid w:val="00E94B5F"/>
    <w:rsid w:val="00EA11A7"/>
    <w:rsid w:val="00EA4625"/>
    <w:rsid w:val="00EB76A1"/>
    <w:rsid w:val="00ED5F07"/>
    <w:rsid w:val="00EE3EA6"/>
    <w:rsid w:val="00EE51ED"/>
    <w:rsid w:val="00EF6BC9"/>
    <w:rsid w:val="00F3224A"/>
    <w:rsid w:val="00F45DE0"/>
    <w:rsid w:val="00F520D0"/>
    <w:rsid w:val="00F724AA"/>
    <w:rsid w:val="00F80CC5"/>
    <w:rsid w:val="00FC2135"/>
    <w:rsid w:val="00FC2B7C"/>
    <w:rsid w:val="00FD5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1ED20D"/>
  <w15:chartTrackingRefBased/>
  <w15:docId w15:val="{7D1AC145-DA7D-47CA-AF5E-F71B55E19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="Arial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11A4"/>
    <w:pPr>
      <w:spacing w:after="0"/>
    </w:p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paragraph" w:styleId="ListParagraph">
    <w:name w:val="List Paragraph"/>
    <w:basedOn w:val="Normal"/>
    <w:uiPriority w:val="34"/>
    <w:unhideWhenUsed/>
    <w:qFormat/>
    <w:rsid w:val="00CF7FA2"/>
    <w:pPr>
      <w:ind w:left="720"/>
      <w:contextualSpacing/>
    </w:pPr>
  </w:style>
  <w:style w:type="table" w:styleId="TableGrid">
    <w:name w:val="Table Grid"/>
    <w:basedOn w:val="TableNormal"/>
    <w:uiPriority w:val="39"/>
    <w:rsid w:val="00CF7F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CF7FA2"/>
    <w:pPr>
      <w:spacing w:after="0" w:line="240" w:lineRule="auto"/>
    </w:pPr>
    <w:tblPr>
      <w:tblStyleRowBandSize w:val="1"/>
      <w:tblStyleColBandSize w:val="1"/>
      <w:tblBorders>
        <w:top w:val="single" w:sz="4" w:space="0" w:color="858A8F" w:themeColor="text1" w:themeTint="80"/>
        <w:bottom w:val="single" w:sz="4" w:space="0" w:color="858A8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858A8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858A8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858A8F" w:themeColor="text1" w:themeTint="80"/>
          <w:right w:val="single" w:sz="4" w:space="0" w:color="858A8F" w:themeColor="text1" w:themeTint="80"/>
        </w:tcBorders>
      </w:tcPr>
    </w:tblStylePr>
    <w:tblStylePr w:type="band2Vert">
      <w:tblPr/>
      <w:tcPr>
        <w:tcBorders>
          <w:left w:val="single" w:sz="4" w:space="0" w:color="858A8F" w:themeColor="text1" w:themeTint="80"/>
          <w:right w:val="single" w:sz="4" w:space="0" w:color="858A8F" w:themeColor="text1" w:themeTint="80"/>
        </w:tcBorders>
      </w:tcPr>
    </w:tblStylePr>
    <w:tblStylePr w:type="band1Horz">
      <w:tblPr/>
      <w:tcPr>
        <w:tcBorders>
          <w:top w:val="single" w:sz="4" w:space="0" w:color="858A8F" w:themeColor="text1" w:themeTint="80"/>
          <w:bottom w:val="single" w:sz="4" w:space="0" w:color="858A8F" w:themeColor="text1" w:themeTint="80"/>
        </w:tcBorders>
      </w:tcPr>
    </w:tblStylePr>
  </w:style>
  <w:style w:type="table" w:styleId="ListTable5Dark-Accent1">
    <w:name w:val="List Table 5 Dark Accent 1"/>
    <w:basedOn w:val="TableNormal"/>
    <w:uiPriority w:val="50"/>
    <w:rsid w:val="00CF7FA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4063E" w:themeColor="accent1"/>
        <w:left w:val="single" w:sz="24" w:space="0" w:color="A4063E" w:themeColor="accent1"/>
        <w:bottom w:val="single" w:sz="24" w:space="0" w:color="A4063E" w:themeColor="accent1"/>
        <w:right w:val="single" w:sz="24" w:space="0" w:color="A4063E" w:themeColor="accent1"/>
      </w:tblBorders>
    </w:tblPr>
    <w:tcPr>
      <w:shd w:val="clear" w:color="auto" w:fill="A4063E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">
    <w:name w:val="List Table 5 Dark"/>
    <w:basedOn w:val="TableNormal"/>
    <w:uiPriority w:val="50"/>
    <w:rsid w:val="00CF7FA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61718" w:themeColor="text1"/>
        <w:left w:val="single" w:sz="24" w:space="0" w:color="161718" w:themeColor="text1"/>
        <w:bottom w:val="single" w:sz="24" w:space="0" w:color="161718" w:themeColor="text1"/>
        <w:right w:val="single" w:sz="24" w:space="0" w:color="161718" w:themeColor="text1"/>
      </w:tblBorders>
    </w:tblPr>
    <w:tcPr>
      <w:shd w:val="clear" w:color="auto" w:fill="161718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-Accent3">
    <w:name w:val="List Table 6 Colorful Accent 3"/>
    <w:basedOn w:val="TableNormal"/>
    <w:uiPriority w:val="51"/>
    <w:rsid w:val="00CF7FA2"/>
    <w:pPr>
      <w:spacing w:after="0" w:line="240" w:lineRule="auto"/>
    </w:pPr>
    <w:rPr>
      <w:color w:val="155D56" w:themeColor="accent3" w:themeShade="BF"/>
    </w:rPr>
    <w:tblPr>
      <w:tblStyleRowBandSize w:val="1"/>
      <w:tblStyleColBandSize w:val="1"/>
      <w:tblBorders>
        <w:top w:val="single" w:sz="4" w:space="0" w:color="1D7D74" w:themeColor="accent3"/>
        <w:bottom w:val="single" w:sz="4" w:space="0" w:color="1D7D74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1D7D74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1D7D7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1ED" w:themeFill="accent3" w:themeFillTint="33"/>
      </w:tcPr>
    </w:tblStylePr>
    <w:tblStylePr w:type="band1Horz">
      <w:tblPr/>
      <w:tcPr>
        <w:shd w:val="clear" w:color="auto" w:fill="C5F1ED" w:themeFill="accent3" w:themeFillTint="33"/>
      </w:tcPr>
    </w:tblStylePr>
  </w:style>
  <w:style w:type="table" w:styleId="PlainTable4">
    <w:name w:val="Plain Table 4"/>
    <w:basedOn w:val="TableNormal"/>
    <w:uiPriority w:val="44"/>
    <w:rsid w:val="00D153B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ED5F07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D5F0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D5F07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D5F07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D5F0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D5F07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DD7E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D7ED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D7ED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D7E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D7ED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7ED5"/>
    <w:pPr>
      <w:spacing w:line="240" w:lineRule="auto"/>
    </w:pPr>
    <w:rPr>
      <w:rFonts w:ascii="Segoe UI" w:hAnsi="Segoe UI" w:cs="Segoe UI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7ED5"/>
    <w:rPr>
      <w:rFonts w:ascii="Segoe UI" w:hAnsi="Segoe UI" w:cs="Segoe UI"/>
    </w:rPr>
  </w:style>
  <w:style w:type="character" w:styleId="Hyperlink">
    <w:name w:val="Hyperlink"/>
    <w:basedOn w:val="DefaultParagraphFont"/>
    <w:uiPriority w:val="99"/>
    <w:unhideWhenUsed/>
    <w:rsid w:val="00BC66D5"/>
    <w:rPr>
      <w:color w:val="93C842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66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96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microsoft.com/office/2011/relationships/commentsExtended" Target="commentsExtended.xml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hyperlink" Target="mailto:servicedesk@zedra.com?subject=External%20Collaboration%20Platform%20Assistance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comments" Target="comments.xm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hyperlink" Target="https://support.microsoft.com/en-us/office/create-upload-and-share-files-in-a-document-library-98cb2ff2-c27e-42ea-b055-c2d895f8a5de" TargetMode="External"/><Relationship Id="rId37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microsoft.com/office/2018/08/relationships/commentsExtensible" Target="commentsExtensible.xml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16/09/relationships/commentsIds" Target="commentsIds.xm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2.png"/><Relationship Id="rId2" Type="http://schemas.openxmlformats.org/officeDocument/2006/relationships/image" Target="media/image2.png"/><Relationship Id="rId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rimi\AppData\Roaming\Microsoft\Templates\Business%20report%20(Professional%20design)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AE527A-C68F-45AA-9D4B-C70D0AB7BB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(Professional design).dotx</Template>
  <TotalTime>8348</TotalTime>
  <Pages>12</Pages>
  <Words>855</Words>
  <Characters>4876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Zedra Intranet: Analysis Overview</dc:subject>
  <dc:creator>Razvan Irimie</dc:creator>
  <cp:keywords/>
  <dc:description/>
  <cp:lastModifiedBy>Razvan Irimie</cp:lastModifiedBy>
  <cp:revision>6</cp:revision>
  <dcterms:created xsi:type="dcterms:W3CDTF">2020-10-07T12:20:00Z</dcterms:created>
  <dcterms:modified xsi:type="dcterms:W3CDTF">2020-10-13T11:30:00Z</dcterms:modified>
</cp:coreProperties>
</file>